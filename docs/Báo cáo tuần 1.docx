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5AF40" w14:textId="0D3722C3" w:rsidR="00BE0C14" w:rsidRPr="009B39CB" w:rsidRDefault="00000000" w:rsidP="009B39CB">
      <w:pPr>
        <w:jc w:val="center"/>
        <w:rPr>
          <w:b/>
          <w:bCs/>
        </w:rPr>
      </w:pPr>
      <w:r w:rsidRPr="009B39CB">
        <w:rPr>
          <w:b/>
          <w:bCs/>
          <w:noProof/>
        </w:rPr>
        <w:drawing>
          <wp:anchor distT="0" distB="0" distL="0" distR="0" simplePos="0" relativeHeight="251659264" behindDoc="1" locked="0" layoutInCell="1" allowOverlap="1" wp14:anchorId="7B67BBC7" wp14:editId="48DA1745">
            <wp:simplePos x="0" y="0"/>
            <wp:positionH relativeFrom="page">
              <wp:posOffset>1080135</wp:posOffset>
            </wp:positionH>
            <wp:positionV relativeFrom="page">
              <wp:posOffset>709295</wp:posOffset>
            </wp:positionV>
            <wp:extent cx="5753100" cy="8963025"/>
            <wp:effectExtent l="9525" t="9525" r="9525" b="9525"/>
            <wp:wrapNone/>
            <wp:docPr id="47" name="image3.jpg" descr="khung doi"/>
            <wp:cNvGraphicFramePr/>
            <a:graphic xmlns:a="http://schemas.openxmlformats.org/drawingml/2006/main">
              <a:graphicData uri="http://schemas.openxmlformats.org/drawingml/2006/picture">
                <pic:pic xmlns:pic="http://schemas.openxmlformats.org/drawingml/2006/picture">
                  <pic:nvPicPr>
                    <pic:cNvPr id="47" name="image3.jpg" descr="khung doi"/>
                    <pic:cNvPicPr preferRelativeResize="0"/>
                  </pic:nvPicPr>
                  <pic:blipFill>
                    <a:blip r:embed="rId8"/>
                    <a:srcRect/>
                    <a:stretch>
                      <a:fillRect/>
                    </a:stretch>
                  </pic:blipFill>
                  <pic:spPr>
                    <a:xfrm>
                      <a:off x="0" y="0"/>
                      <a:ext cx="5753100" cy="8963025"/>
                    </a:xfrm>
                    <a:prstGeom prst="rect">
                      <a:avLst/>
                    </a:prstGeom>
                    <a:ln w="9525">
                      <a:solidFill>
                        <a:srgbClr val="0000FF"/>
                      </a:solidFill>
                      <a:prstDash val="solid"/>
                    </a:ln>
                  </pic:spPr>
                </pic:pic>
              </a:graphicData>
            </a:graphic>
          </wp:anchor>
        </w:drawing>
      </w:r>
      <w:r w:rsidR="00436308">
        <w:rPr>
          <w:b/>
          <w:bCs/>
        </w:rPr>
        <w:t>2303</w:t>
      </w:r>
      <w:r w:rsidRPr="009B39CB">
        <w:rPr>
          <w:b/>
          <w:bCs/>
        </w:rPr>
        <w:t>BỘ GIÁО DỤC VÀ ĐÀО TẠО</w:t>
      </w:r>
    </w:p>
    <w:p w14:paraId="5DA0DB54" w14:textId="77777777" w:rsidR="00BE0C14" w:rsidRPr="009B39CB" w:rsidRDefault="00000000" w:rsidP="009B39CB">
      <w:pPr>
        <w:jc w:val="center"/>
        <w:rPr>
          <w:rFonts w:eastAsia="Times New Roman" w:cs="Times New Roman"/>
          <w:b/>
          <w:bCs/>
          <w:szCs w:val="26"/>
        </w:rPr>
      </w:pPr>
      <w:r w:rsidRPr="009B39CB">
        <w:rPr>
          <w:rFonts w:eastAsia="Times New Roman" w:cs="Times New Roman"/>
          <w:b/>
          <w:bCs/>
          <w:szCs w:val="26"/>
        </w:rPr>
        <w:t>TRƯỜNG ĐẠI HỌC CÔNG NGHỆ KỸ THUẬT</w:t>
      </w:r>
    </w:p>
    <w:p w14:paraId="7F0AFE61" w14:textId="77777777" w:rsidR="00BE0C14" w:rsidRPr="009B39CB" w:rsidRDefault="00000000" w:rsidP="009B39CB">
      <w:pPr>
        <w:jc w:val="center"/>
        <w:rPr>
          <w:rFonts w:eastAsia="Times New Roman" w:cs="Times New Roman"/>
          <w:b/>
          <w:bCs/>
          <w:szCs w:val="26"/>
        </w:rPr>
      </w:pPr>
      <w:r w:rsidRPr="009B39CB">
        <w:rPr>
          <w:rFonts w:eastAsia="Times New Roman" w:cs="Times New Roman"/>
          <w:b/>
          <w:bCs/>
          <w:szCs w:val="26"/>
        </w:rPr>
        <w:t>THÀNH РHỐ HỒ CHÍ MINH</w:t>
      </w:r>
    </w:p>
    <w:p w14:paraId="63CDD06A" w14:textId="77777777" w:rsidR="00BE0C14" w:rsidRPr="009B39CB" w:rsidRDefault="00000000" w:rsidP="009B39CB">
      <w:pPr>
        <w:jc w:val="center"/>
        <w:rPr>
          <w:rFonts w:eastAsia="Times New Roman" w:cs="Times New Roman"/>
          <w:b/>
          <w:bCs/>
          <w:szCs w:val="26"/>
        </w:rPr>
      </w:pPr>
      <w:r w:rsidRPr="009B39CB">
        <w:rPr>
          <w:rFonts w:eastAsia="Times New Roman" w:cs="Times New Roman"/>
          <w:b/>
          <w:bCs/>
          <w:szCs w:val="26"/>
        </w:rPr>
        <w:t>KHОА CÔNG NGHỆ THÔNG TIN</w:t>
      </w:r>
    </w:p>
    <w:p w14:paraId="69C1520A" w14:textId="77777777" w:rsidR="00BE0C14" w:rsidRDefault="00000000">
      <w:pPr>
        <w:jc w:val="center"/>
        <w:rPr>
          <w:b/>
        </w:rPr>
      </w:pPr>
      <w:r>
        <w:rPr>
          <w:b/>
        </w:rPr>
        <w:sym w:font="Wingdings" w:char="F098"/>
      </w:r>
      <w:r>
        <w:rPr>
          <w:b/>
        </w:rPr>
        <w:sym w:font="Wingdings" w:char="F026"/>
      </w:r>
      <w:r>
        <w:rPr>
          <w:b/>
        </w:rPr>
        <w:sym w:font="Wingdings" w:char="F099"/>
      </w:r>
    </w:p>
    <w:p w14:paraId="38753A2D" w14:textId="77777777" w:rsidR="00BE0C14" w:rsidRDefault="00000000">
      <w:pPr>
        <w:tabs>
          <w:tab w:val="left" w:pos="4440"/>
          <w:tab w:val="center" w:pos="4537"/>
        </w:tabs>
        <w:spacing w:before="60" w:after="60" w:line="240" w:lineRule="auto"/>
        <w:rPr>
          <w:rFonts w:eastAsia="Times New Roman" w:cs="Times New Roman"/>
          <w:szCs w:val="26"/>
        </w:rPr>
      </w:pPr>
      <w:r>
        <w:rPr>
          <w:b/>
          <w:bCs/>
          <w:noProof/>
        </w:rPr>
        <w:drawing>
          <wp:anchor distT="0" distB="0" distL="114300" distR="114300" simplePos="0" relativeHeight="251660288" behindDoc="0" locked="0" layoutInCell="1" allowOverlap="1" wp14:anchorId="54356D0E" wp14:editId="20A58C27">
            <wp:simplePos x="0" y="0"/>
            <wp:positionH relativeFrom="margin">
              <wp:align>center</wp:align>
            </wp:positionH>
            <wp:positionV relativeFrom="paragraph">
              <wp:posOffset>8890</wp:posOffset>
            </wp:positionV>
            <wp:extent cx="1574800" cy="1502410"/>
            <wp:effectExtent l="0" t="0" r="6350" b="2540"/>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74800" cy="1502410"/>
                    </a:xfrm>
                    <a:prstGeom prst="rect">
                      <a:avLst/>
                    </a:prstGeom>
                    <a:noFill/>
                    <a:ln>
                      <a:noFill/>
                    </a:ln>
                  </pic:spPr>
                </pic:pic>
              </a:graphicData>
            </a:graphic>
          </wp:anchor>
        </w:drawing>
      </w:r>
    </w:p>
    <w:p w14:paraId="0445A372" w14:textId="77777777" w:rsidR="00BE0C14" w:rsidRDefault="00BE0C14">
      <w:pPr>
        <w:pStyle w:val="BodyText"/>
        <w:ind w:left="0"/>
        <w:jc w:val="left"/>
        <w:rPr>
          <w:b/>
          <w:bCs/>
        </w:rPr>
      </w:pPr>
    </w:p>
    <w:p w14:paraId="7E9C10BF" w14:textId="77777777" w:rsidR="00BE0C14" w:rsidRDefault="00BE0C14">
      <w:pPr>
        <w:pStyle w:val="BodyText"/>
        <w:ind w:left="0"/>
        <w:jc w:val="left"/>
        <w:rPr>
          <w:b/>
          <w:bCs/>
        </w:rPr>
      </w:pPr>
    </w:p>
    <w:p w14:paraId="443B6267" w14:textId="77777777" w:rsidR="00BE0C14" w:rsidRDefault="00BE0C14">
      <w:pPr>
        <w:pStyle w:val="BodyText"/>
        <w:ind w:left="0"/>
        <w:jc w:val="center"/>
        <w:rPr>
          <w:b/>
          <w:bCs/>
        </w:rPr>
      </w:pPr>
    </w:p>
    <w:p w14:paraId="353ADC5D" w14:textId="77777777" w:rsidR="00BE0C14" w:rsidRDefault="00BE0C14">
      <w:pPr>
        <w:pStyle w:val="BodyText"/>
        <w:ind w:left="0"/>
        <w:jc w:val="left"/>
        <w:rPr>
          <w:b/>
          <w:bCs/>
        </w:rPr>
      </w:pPr>
    </w:p>
    <w:p w14:paraId="2E24B88C" w14:textId="77777777" w:rsidR="00BE0C14" w:rsidRDefault="00BE0C14">
      <w:pPr>
        <w:pStyle w:val="BodyText"/>
        <w:spacing w:before="138"/>
        <w:ind w:left="0"/>
        <w:jc w:val="left"/>
        <w:rPr>
          <w:b/>
          <w:bCs/>
        </w:rPr>
      </w:pPr>
    </w:p>
    <w:p w14:paraId="51C8A7C1" w14:textId="77777777" w:rsidR="00BE0C14" w:rsidRDefault="00BE0C14">
      <w:pPr>
        <w:ind w:left="149" w:right="427"/>
        <w:jc w:val="center"/>
        <w:rPr>
          <w:rFonts w:cs="Times New Roman"/>
          <w:b/>
          <w:bCs/>
          <w:szCs w:val="26"/>
        </w:rPr>
      </w:pPr>
    </w:p>
    <w:p w14:paraId="19D8693D" w14:textId="77777777" w:rsidR="00BE0C14" w:rsidRDefault="00000000">
      <w:pPr>
        <w:ind w:left="149" w:right="427"/>
        <w:jc w:val="center"/>
        <w:rPr>
          <w:rFonts w:cs="Times New Roman"/>
          <w:b/>
          <w:bCs/>
          <w:color w:val="0070C0"/>
          <w:sz w:val="32"/>
          <w:szCs w:val="32"/>
        </w:rPr>
      </w:pPr>
      <w:r>
        <w:rPr>
          <w:rFonts w:cs="Times New Roman"/>
          <w:b/>
          <w:bCs/>
          <w:color w:val="0070C0"/>
          <w:sz w:val="32"/>
          <w:szCs w:val="32"/>
        </w:rPr>
        <w:t xml:space="preserve"> BÁO CÁO ĐỒ ÁN CUỐI KỲ</w:t>
      </w:r>
    </w:p>
    <w:p w14:paraId="1E49FFA3" w14:textId="77777777" w:rsidR="00BE0C14" w:rsidRDefault="00000000">
      <w:pPr>
        <w:ind w:left="149" w:right="427"/>
        <w:jc w:val="center"/>
        <w:rPr>
          <w:rFonts w:cs="Times New Roman"/>
          <w:b/>
          <w:bCs/>
          <w:color w:val="0070C0"/>
          <w:szCs w:val="26"/>
        </w:rPr>
      </w:pPr>
      <w:r>
        <w:rPr>
          <w:rFonts w:cs="Times New Roman"/>
          <w:b/>
          <w:bCs/>
          <w:color w:val="0070C0"/>
          <w:szCs w:val="26"/>
        </w:rPr>
        <w:t>ĐỀ TÀI:</w:t>
      </w:r>
    </w:p>
    <w:p w14:paraId="17E0C5B7" w14:textId="6C53BC94" w:rsidR="00BE0C14" w:rsidRDefault="0023093B">
      <w:pPr>
        <w:pStyle w:val="BodyText"/>
        <w:spacing w:before="138"/>
        <w:ind w:left="0"/>
        <w:jc w:val="center"/>
        <w:rPr>
          <w:rFonts w:eastAsiaTheme="minorHAnsi"/>
          <w:b/>
          <w:bCs/>
          <w:color w:val="0070C0"/>
          <w:sz w:val="32"/>
          <w:szCs w:val="32"/>
          <w:lang w:val="en-US"/>
        </w:rPr>
      </w:pPr>
      <w:r>
        <w:rPr>
          <w:rFonts w:eastAsiaTheme="minorHAnsi"/>
          <w:b/>
          <w:bCs/>
          <w:color w:val="0070C0"/>
          <w:sz w:val="32"/>
          <w:szCs w:val="32"/>
          <w:lang w:val="en-US"/>
        </w:rPr>
        <w:t>ỨNG DỤNG GIAO ĐỒ ĂN:</w:t>
      </w:r>
    </w:p>
    <w:p w14:paraId="18B420D1" w14:textId="7C039801" w:rsidR="0023093B" w:rsidRDefault="0023093B">
      <w:pPr>
        <w:pStyle w:val="BodyText"/>
        <w:spacing w:before="138"/>
        <w:ind w:left="0"/>
        <w:jc w:val="center"/>
        <w:rPr>
          <w:rFonts w:eastAsiaTheme="minorHAnsi"/>
          <w:b/>
          <w:bCs/>
          <w:color w:val="0070C0"/>
          <w:sz w:val="32"/>
          <w:szCs w:val="32"/>
          <w:lang w:val="en-US"/>
        </w:rPr>
      </w:pPr>
      <w:r>
        <w:rPr>
          <w:rFonts w:eastAsiaTheme="minorHAnsi"/>
          <w:b/>
          <w:bCs/>
          <w:color w:val="0070C0"/>
          <w:sz w:val="32"/>
          <w:szCs w:val="32"/>
          <w:lang w:val="en-US"/>
        </w:rPr>
        <w:t xml:space="preserve">THEO DÕI TRẠNG THÁI ĐƠN HÀNG </w:t>
      </w:r>
      <w:r>
        <w:rPr>
          <w:rFonts w:eastAsiaTheme="minorHAnsi"/>
          <w:b/>
          <w:bCs/>
          <w:color w:val="0070C0"/>
          <w:sz w:val="32"/>
          <w:szCs w:val="32"/>
          <w:lang w:val="en-US"/>
        </w:rPr>
        <w:br/>
        <w:t>THEO THỜI GIAN THỰC</w:t>
      </w:r>
    </w:p>
    <w:p w14:paraId="250DCB7C" w14:textId="77777777" w:rsidR="00BE0C14" w:rsidRDefault="00BE0C14">
      <w:pPr>
        <w:pStyle w:val="BodyText"/>
        <w:spacing w:before="138"/>
        <w:ind w:left="0"/>
        <w:jc w:val="center"/>
        <w:rPr>
          <w:rFonts w:eastAsiaTheme="minorHAnsi"/>
          <w:b/>
          <w:bCs/>
          <w:sz w:val="32"/>
          <w:szCs w:val="32"/>
          <w:lang w:val="en-US"/>
        </w:rPr>
      </w:pPr>
    </w:p>
    <w:p w14:paraId="1D440AE6" w14:textId="381E09C1" w:rsidR="00BE0C14" w:rsidRDefault="0023093B">
      <w:pPr>
        <w:ind w:left="149" w:right="427"/>
        <w:jc w:val="center"/>
        <w:rPr>
          <w:rFonts w:cs="Times New Roman"/>
          <w:b/>
          <w:bCs/>
          <w:spacing w:val="-2"/>
          <w:sz w:val="28"/>
          <w:szCs w:val="28"/>
        </w:rPr>
      </w:pPr>
      <w:r>
        <w:rPr>
          <w:rFonts w:cs="Times New Roman"/>
          <w:b/>
          <w:bCs/>
          <w:sz w:val="28"/>
          <w:szCs w:val="28"/>
        </w:rPr>
        <w:t>HỌC PHẦN: ĐIỆN TOÁN ĐÁM MÂY</w:t>
      </w:r>
    </w:p>
    <w:p w14:paraId="5662CB88" w14:textId="77777777" w:rsidR="00BE0C14" w:rsidRDefault="00000000">
      <w:pPr>
        <w:pStyle w:val="BodyText"/>
        <w:spacing w:before="138"/>
        <w:ind w:left="0"/>
        <w:jc w:val="center"/>
        <w:rPr>
          <w:rFonts w:eastAsiaTheme="minorHAnsi"/>
          <w:b/>
          <w:bCs/>
          <w:sz w:val="24"/>
          <w:szCs w:val="24"/>
          <w:lang w:val="en-US"/>
        </w:rPr>
      </w:pPr>
      <w:r>
        <w:rPr>
          <w:rFonts w:eastAsiaTheme="minorHAnsi"/>
          <w:b/>
          <w:bCs/>
          <w:sz w:val="24"/>
          <w:szCs w:val="24"/>
          <w:lang w:val="en-US"/>
        </w:rPr>
        <w:t>HỌC KỲ 1 – NĂM HỌC 2026 – 2027</w:t>
      </w:r>
    </w:p>
    <w:p w14:paraId="6535CAF3" w14:textId="77777777" w:rsidR="0023093B" w:rsidRDefault="0023093B">
      <w:pPr>
        <w:pStyle w:val="BodyText"/>
        <w:spacing w:before="138"/>
        <w:ind w:left="0"/>
        <w:jc w:val="center"/>
        <w:rPr>
          <w:b/>
          <w:bCs/>
          <w:lang w:val="en-US"/>
        </w:rPr>
      </w:pPr>
    </w:p>
    <w:p w14:paraId="51EB38B3" w14:textId="082C3653" w:rsidR="00BE0C14" w:rsidRDefault="00000000">
      <w:pPr>
        <w:spacing w:before="1" w:line="240" w:lineRule="auto"/>
        <w:ind w:left="1440"/>
        <w:rPr>
          <w:rFonts w:cs="Times New Roman"/>
          <w:b/>
          <w:bCs/>
          <w:sz w:val="24"/>
          <w:szCs w:val="24"/>
        </w:rPr>
      </w:pPr>
      <w:r>
        <w:rPr>
          <w:rFonts w:cs="Times New Roman"/>
          <w:b/>
          <w:bCs/>
          <w:sz w:val="24"/>
          <w:szCs w:val="24"/>
        </w:rPr>
        <w:t>Giảng</w:t>
      </w:r>
      <w:r>
        <w:rPr>
          <w:rFonts w:cs="Times New Roman"/>
          <w:b/>
          <w:bCs/>
          <w:spacing w:val="-8"/>
          <w:sz w:val="24"/>
          <w:szCs w:val="24"/>
        </w:rPr>
        <w:t xml:space="preserve"> </w:t>
      </w:r>
      <w:r>
        <w:rPr>
          <w:rFonts w:cs="Times New Roman"/>
          <w:b/>
          <w:bCs/>
          <w:sz w:val="24"/>
          <w:szCs w:val="24"/>
        </w:rPr>
        <w:t>viên</w:t>
      </w:r>
      <w:r>
        <w:rPr>
          <w:rFonts w:cs="Times New Roman"/>
          <w:b/>
          <w:bCs/>
          <w:spacing w:val="-5"/>
          <w:sz w:val="24"/>
          <w:szCs w:val="24"/>
        </w:rPr>
        <w:t xml:space="preserve"> </w:t>
      </w:r>
      <w:r>
        <w:rPr>
          <w:rFonts w:cs="Times New Roman"/>
          <w:b/>
          <w:bCs/>
          <w:sz w:val="24"/>
          <w:szCs w:val="24"/>
        </w:rPr>
        <w:t>hướng</w:t>
      </w:r>
      <w:r>
        <w:rPr>
          <w:rFonts w:cs="Times New Roman"/>
          <w:b/>
          <w:bCs/>
          <w:spacing w:val="-7"/>
          <w:sz w:val="24"/>
          <w:szCs w:val="24"/>
        </w:rPr>
        <w:t xml:space="preserve"> </w:t>
      </w:r>
      <w:r>
        <w:rPr>
          <w:rFonts w:cs="Times New Roman"/>
          <w:b/>
          <w:bCs/>
          <w:sz w:val="24"/>
          <w:szCs w:val="24"/>
        </w:rPr>
        <w:t>dẫn:</w:t>
      </w:r>
      <w:r>
        <w:rPr>
          <w:rFonts w:cs="Times New Roman"/>
          <w:b/>
          <w:bCs/>
          <w:spacing w:val="-5"/>
          <w:sz w:val="24"/>
          <w:szCs w:val="24"/>
        </w:rPr>
        <w:t xml:space="preserve"> </w:t>
      </w:r>
      <w:r>
        <w:rPr>
          <w:rFonts w:cs="Times New Roman"/>
          <w:b/>
          <w:bCs/>
          <w:sz w:val="24"/>
          <w:szCs w:val="24"/>
        </w:rPr>
        <w:t>T</w:t>
      </w:r>
      <w:r w:rsidR="0023093B">
        <w:rPr>
          <w:rFonts w:cs="Times New Roman"/>
          <w:b/>
          <w:bCs/>
          <w:sz w:val="24"/>
          <w:szCs w:val="24"/>
        </w:rPr>
        <w:t>S. Huỳnh Xuân Phụng</w:t>
      </w:r>
    </w:p>
    <w:p w14:paraId="47EB16D9" w14:textId="19F15893" w:rsidR="00BE0C14" w:rsidRDefault="00000000">
      <w:pPr>
        <w:spacing w:before="1" w:line="240" w:lineRule="auto"/>
        <w:ind w:left="1440"/>
        <w:rPr>
          <w:rFonts w:cs="Times New Roman"/>
          <w:b/>
          <w:bCs/>
          <w:sz w:val="24"/>
          <w:szCs w:val="24"/>
        </w:rPr>
      </w:pPr>
      <w:r>
        <w:rPr>
          <w:rFonts w:cs="Times New Roman"/>
          <w:b/>
          <w:bCs/>
          <w:sz w:val="24"/>
          <w:szCs w:val="24"/>
        </w:rPr>
        <w:t>MÃ</w:t>
      </w:r>
      <w:r>
        <w:rPr>
          <w:rFonts w:cs="Times New Roman"/>
          <w:b/>
          <w:bCs/>
          <w:spacing w:val="-10"/>
          <w:sz w:val="24"/>
          <w:szCs w:val="24"/>
        </w:rPr>
        <w:t xml:space="preserve"> </w:t>
      </w:r>
      <w:r>
        <w:rPr>
          <w:rFonts w:cs="Times New Roman"/>
          <w:b/>
          <w:bCs/>
          <w:sz w:val="24"/>
          <w:szCs w:val="24"/>
        </w:rPr>
        <w:t>HỌC</w:t>
      </w:r>
      <w:r>
        <w:rPr>
          <w:rFonts w:cs="Times New Roman"/>
          <w:b/>
          <w:bCs/>
          <w:spacing w:val="-10"/>
          <w:sz w:val="24"/>
          <w:szCs w:val="24"/>
        </w:rPr>
        <w:t xml:space="preserve"> </w:t>
      </w:r>
      <w:r>
        <w:rPr>
          <w:rFonts w:cs="Times New Roman"/>
          <w:b/>
          <w:bCs/>
          <w:sz w:val="24"/>
          <w:szCs w:val="24"/>
        </w:rPr>
        <w:t>PHẦN</w:t>
      </w:r>
      <w:r>
        <w:rPr>
          <w:rFonts w:cs="Times New Roman"/>
          <w:b/>
          <w:bCs/>
          <w:spacing w:val="-5"/>
          <w:sz w:val="24"/>
          <w:szCs w:val="24"/>
        </w:rPr>
        <w:t xml:space="preserve"> </w:t>
      </w:r>
      <w:r>
        <w:rPr>
          <w:rFonts w:cs="Times New Roman"/>
          <w:b/>
          <w:bCs/>
          <w:sz w:val="24"/>
          <w:szCs w:val="24"/>
        </w:rPr>
        <w:t>VÀ</w:t>
      </w:r>
      <w:r>
        <w:rPr>
          <w:rFonts w:cs="Times New Roman"/>
          <w:b/>
          <w:bCs/>
          <w:spacing w:val="-5"/>
          <w:sz w:val="24"/>
          <w:szCs w:val="24"/>
        </w:rPr>
        <w:t xml:space="preserve"> </w:t>
      </w:r>
      <w:r>
        <w:rPr>
          <w:rFonts w:cs="Times New Roman"/>
          <w:b/>
          <w:bCs/>
          <w:sz w:val="24"/>
          <w:szCs w:val="24"/>
        </w:rPr>
        <w:t>MÃ</w:t>
      </w:r>
      <w:r>
        <w:rPr>
          <w:rFonts w:cs="Times New Roman"/>
          <w:b/>
          <w:bCs/>
          <w:spacing w:val="-5"/>
          <w:sz w:val="24"/>
          <w:szCs w:val="24"/>
        </w:rPr>
        <w:t xml:space="preserve"> </w:t>
      </w:r>
      <w:r>
        <w:rPr>
          <w:rFonts w:cs="Times New Roman"/>
          <w:b/>
          <w:bCs/>
          <w:sz w:val="24"/>
          <w:szCs w:val="24"/>
        </w:rPr>
        <w:t>LỚP:</w:t>
      </w:r>
      <w:r>
        <w:rPr>
          <w:rFonts w:cs="Times New Roman"/>
          <w:b/>
          <w:bCs/>
          <w:spacing w:val="-9"/>
          <w:sz w:val="24"/>
          <w:szCs w:val="24"/>
        </w:rPr>
        <w:t xml:space="preserve"> </w:t>
      </w:r>
      <w:r w:rsidR="0023093B" w:rsidRPr="0023093B">
        <w:rPr>
          <w:rFonts w:cs="Times New Roman"/>
          <w:b/>
          <w:bCs/>
          <w:sz w:val="24"/>
          <w:szCs w:val="24"/>
        </w:rPr>
        <w:t>261CLCO332779_05</w:t>
      </w:r>
    </w:p>
    <w:p w14:paraId="20D86B49" w14:textId="77777777" w:rsidR="00BE0C14" w:rsidRDefault="00000000">
      <w:pPr>
        <w:spacing w:before="1" w:line="240" w:lineRule="auto"/>
        <w:ind w:left="1440"/>
        <w:rPr>
          <w:rFonts w:cs="Times New Roman"/>
          <w:b/>
          <w:bCs/>
          <w:sz w:val="24"/>
          <w:szCs w:val="24"/>
        </w:rPr>
      </w:pPr>
      <w:r>
        <w:rPr>
          <w:rFonts w:cs="Times New Roman"/>
          <w:b/>
          <w:bCs/>
          <w:sz w:val="24"/>
          <w:szCs w:val="24"/>
        </w:rPr>
        <w:t>Sinh</w:t>
      </w:r>
      <w:r>
        <w:rPr>
          <w:rFonts w:cs="Times New Roman"/>
          <w:b/>
          <w:bCs/>
          <w:spacing w:val="-5"/>
          <w:sz w:val="24"/>
          <w:szCs w:val="24"/>
        </w:rPr>
        <w:t xml:space="preserve"> </w:t>
      </w:r>
      <w:r>
        <w:rPr>
          <w:rFonts w:cs="Times New Roman"/>
          <w:b/>
          <w:bCs/>
          <w:sz w:val="24"/>
          <w:szCs w:val="24"/>
        </w:rPr>
        <w:t>viên</w:t>
      </w:r>
      <w:r>
        <w:rPr>
          <w:rFonts w:cs="Times New Roman"/>
          <w:b/>
          <w:bCs/>
          <w:spacing w:val="-3"/>
          <w:sz w:val="24"/>
          <w:szCs w:val="24"/>
        </w:rPr>
        <w:t xml:space="preserve"> </w:t>
      </w:r>
      <w:r>
        <w:rPr>
          <w:rFonts w:cs="Times New Roman"/>
          <w:b/>
          <w:bCs/>
          <w:sz w:val="24"/>
          <w:szCs w:val="24"/>
        </w:rPr>
        <w:t>thực</w:t>
      </w:r>
      <w:r>
        <w:rPr>
          <w:rFonts w:cs="Times New Roman"/>
          <w:b/>
          <w:bCs/>
          <w:spacing w:val="-3"/>
          <w:sz w:val="24"/>
          <w:szCs w:val="24"/>
        </w:rPr>
        <w:t xml:space="preserve"> </w:t>
      </w:r>
      <w:r>
        <w:rPr>
          <w:rFonts w:cs="Times New Roman"/>
          <w:b/>
          <w:bCs/>
          <w:spacing w:val="-4"/>
          <w:sz w:val="24"/>
          <w:szCs w:val="24"/>
        </w:rPr>
        <w:t>hiện:</w:t>
      </w:r>
    </w:p>
    <w:tbl>
      <w:tblPr>
        <w:tblStyle w:val="TableGrid"/>
        <w:tblW w:w="0" w:type="auto"/>
        <w:jc w:val="center"/>
        <w:tblLook w:val="04A0" w:firstRow="1" w:lastRow="0" w:firstColumn="1" w:lastColumn="0" w:noHBand="0" w:noVBand="1"/>
      </w:tblPr>
      <w:tblGrid>
        <w:gridCol w:w="3974"/>
        <w:gridCol w:w="2126"/>
      </w:tblGrid>
      <w:tr w:rsidR="00522F86" w14:paraId="77B2827F" w14:textId="77777777" w:rsidTr="00522F86">
        <w:trPr>
          <w:jc w:val="center"/>
        </w:trPr>
        <w:tc>
          <w:tcPr>
            <w:tcW w:w="3974" w:type="dxa"/>
          </w:tcPr>
          <w:p w14:paraId="29988AF0" w14:textId="77777777" w:rsidR="00522F86" w:rsidRPr="00522F86" w:rsidRDefault="00522F86">
            <w:pPr>
              <w:spacing w:before="60" w:after="60" w:line="240" w:lineRule="auto"/>
              <w:jc w:val="center"/>
              <w:rPr>
                <w:rFonts w:eastAsia="Times New Roman" w:cs="Times New Roman"/>
                <w:b/>
                <w:bCs/>
                <w:szCs w:val="26"/>
              </w:rPr>
            </w:pPr>
            <w:r w:rsidRPr="00522F86">
              <w:rPr>
                <w:rFonts w:eastAsia="Times New Roman" w:cs="Times New Roman"/>
                <w:b/>
                <w:bCs/>
                <w:szCs w:val="26"/>
              </w:rPr>
              <w:t>HỌ VÀ TÊN</w:t>
            </w:r>
          </w:p>
        </w:tc>
        <w:tc>
          <w:tcPr>
            <w:tcW w:w="2126" w:type="dxa"/>
          </w:tcPr>
          <w:p w14:paraId="5C16F499" w14:textId="77777777" w:rsidR="00522F86" w:rsidRPr="00522F86" w:rsidRDefault="00522F86">
            <w:pPr>
              <w:spacing w:before="60" w:after="60" w:line="240" w:lineRule="auto"/>
              <w:jc w:val="center"/>
              <w:rPr>
                <w:rFonts w:eastAsia="Times New Roman" w:cs="Times New Roman"/>
                <w:b/>
                <w:bCs/>
                <w:szCs w:val="26"/>
              </w:rPr>
            </w:pPr>
            <w:r w:rsidRPr="00522F86">
              <w:rPr>
                <w:rFonts w:eastAsia="Times New Roman" w:cs="Times New Roman"/>
                <w:b/>
                <w:bCs/>
                <w:szCs w:val="26"/>
              </w:rPr>
              <w:t>MSSV</w:t>
            </w:r>
          </w:p>
        </w:tc>
      </w:tr>
      <w:tr w:rsidR="00522F86" w14:paraId="3168F7E3" w14:textId="77777777" w:rsidTr="00522F86">
        <w:trPr>
          <w:jc w:val="center"/>
        </w:trPr>
        <w:tc>
          <w:tcPr>
            <w:tcW w:w="3974" w:type="dxa"/>
          </w:tcPr>
          <w:p w14:paraId="3BC66774" w14:textId="77777777" w:rsidR="00522F86" w:rsidRPr="00522F86" w:rsidRDefault="00522F86">
            <w:pPr>
              <w:spacing w:before="60" w:after="60" w:line="240" w:lineRule="auto"/>
              <w:jc w:val="center"/>
              <w:rPr>
                <w:rFonts w:eastAsia="Times New Roman" w:cs="Times New Roman"/>
                <w:b/>
                <w:bCs/>
                <w:szCs w:val="26"/>
              </w:rPr>
            </w:pPr>
            <w:r w:rsidRPr="00522F86">
              <w:rPr>
                <w:rFonts w:eastAsia="Times New Roman" w:cs="Times New Roman"/>
                <w:b/>
                <w:bCs/>
                <w:szCs w:val="26"/>
              </w:rPr>
              <w:t>NGUYỄN LÊ HUY</w:t>
            </w:r>
          </w:p>
        </w:tc>
        <w:tc>
          <w:tcPr>
            <w:tcW w:w="2126" w:type="dxa"/>
          </w:tcPr>
          <w:p w14:paraId="457B9752" w14:textId="77777777" w:rsidR="00522F86" w:rsidRPr="00522F86" w:rsidRDefault="00522F86">
            <w:pPr>
              <w:spacing w:before="60" w:after="60" w:line="240" w:lineRule="auto"/>
              <w:jc w:val="center"/>
              <w:rPr>
                <w:rFonts w:eastAsia="Times New Roman" w:cs="Times New Roman"/>
                <w:b/>
                <w:bCs/>
                <w:szCs w:val="26"/>
              </w:rPr>
            </w:pPr>
            <w:r w:rsidRPr="00522F86">
              <w:rPr>
                <w:rFonts w:eastAsia="Times New Roman" w:cs="Times New Roman"/>
                <w:b/>
                <w:bCs/>
                <w:szCs w:val="26"/>
              </w:rPr>
              <w:t>24110221</w:t>
            </w:r>
          </w:p>
        </w:tc>
      </w:tr>
      <w:tr w:rsidR="00522F86" w14:paraId="1606CA80" w14:textId="77777777" w:rsidTr="00522F86">
        <w:trPr>
          <w:jc w:val="center"/>
        </w:trPr>
        <w:tc>
          <w:tcPr>
            <w:tcW w:w="3974" w:type="dxa"/>
          </w:tcPr>
          <w:p w14:paraId="22FA83CD" w14:textId="77777777" w:rsidR="00522F86" w:rsidRPr="00522F86" w:rsidRDefault="00522F86">
            <w:pPr>
              <w:spacing w:before="60" w:after="60" w:line="240" w:lineRule="auto"/>
              <w:jc w:val="center"/>
              <w:rPr>
                <w:rFonts w:eastAsia="Times New Roman" w:cs="Times New Roman"/>
                <w:b/>
                <w:bCs/>
                <w:szCs w:val="26"/>
              </w:rPr>
            </w:pPr>
            <w:r w:rsidRPr="00522F86">
              <w:rPr>
                <w:rFonts w:eastAsia="Times New Roman" w:cs="Times New Roman"/>
                <w:b/>
                <w:bCs/>
                <w:szCs w:val="26"/>
              </w:rPr>
              <w:t>TRƯƠNG TẤN PHÁT</w:t>
            </w:r>
          </w:p>
        </w:tc>
        <w:tc>
          <w:tcPr>
            <w:tcW w:w="2126" w:type="dxa"/>
          </w:tcPr>
          <w:p w14:paraId="7F9F1C1F" w14:textId="77777777" w:rsidR="00522F86" w:rsidRPr="00522F86" w:rsidRDefault="00522F86">
            <w:pPr>
              <w:spacing w:before="60" w:after="60" w:line="240" w:lineRule="auto"/>
              <w:jc w:val="center"/>
              <w:rPr>
                <w:rFonts w:eastAsia="Times New Roman" w:cs="Times New Roman"/>
                <w:b/>
                <w:bCs/>
                <w:szCs w:val="26"/>
              </w:rPr>
            </w:pPr>
            <w:r w:rsidRPr="00522F86">
              <w:rPr>
                <w:rFonts w:eastAsia="Times New Roman" w:cs="Times New Roman"/>
                <w:b/>
                <w:bCs/>
                <w:szCs w:val="26"/>
              </w:rPr>
              <w:t>24110298</w:t>
            </w:r>
          </w:p>
        </w:tc>
      </w:tr>
    </w:tbl>
    <w:p w14:paraId="0AB694F1" w14:textId="77777777" w:rsidR="00522F86" w:rsidRDefault="00522F86">
      <w:pPr>
        <w:spacing w:before="60" w:after="60" w:line="240" w:lineRule="auto"/>
        <w:jc w:val="center"/>
        <w:rPr>
          <w:rFonts w:eastAsia="Times New Roman" w:cs="Times New Roman"/>
          <w:szCs w:val="26"/>
        </w:rPr>
      </w:pPr>
    </w:p>
    <w:p w14:paraId="6C9BE466" w14:textId="77777777" w:rsidR="0023093B" w:rsidRDefault="0023093B">
      <w:pPr>
        <w:spacing w:before="60" w:after="60" w:line="240" w:lineRule="auto"/>
        <w:jc w:val="center"/>
        <w:rPr>
          <w:rFonts w:eastAsia="Times New Roman" w:cs="Times New Roman"/>
          <w:szCs w:val="26"/>
        </w:rPr>
      </w:pPr>
    </w:p>
    <w:p w14:paraId="1D8EE586" w14:textId="77777777" w:rsidR="0023093B" w:rsidRDefault="0023093B">
      <w:pPr>
        <w:spacing w:before="60" w:after="60" w:line="240" w:lineRule="auto"/>
        <w:jc w:val="center"/>
        <w:rPr>
          <w:rFonts w:eastAsia="Times New Roman" w:cs="Times New Roman"/>
          <w:szCs w:val="26"/>
        </w:rPr>
      </w:pPr>
    </w:p>
    <w:p w14:paraId="5DC3E450" w14:textId="77777777" w:rsidR="00BE0C14" w:rsidRDefault="00BE0C14">
      <w:pPr>
        <w:spacing w:before="60" w:after="60" w:line="240" w:lineRule="auto"/>
        <w:jc w:val="center"/>
        <w:rPr>
          <w:rFonts w:eastAsia="Times New Roman" w:cs="Times New Roman"/>
          <w:szCs w:val="26"/>
        </w:rPr>
      </w:pPr>
    </w:p>
    <w:p w14:paraId="3F1AC3A1" w14:textId="77777777" w:rsidR="00BE0C14" w:rsidRDefault="00000000">
      <w:pPr>
        <w:spacing w:before="60" w:after="60" w:line="240" w:lineRule="auto"/>
        <w:jc w:val="center"/>
        <w:rPr>
          <w:rFonts w:eastAsia="Times New Roman" w:cs="Times New Roman"/>
          <w:i/>
          <w:iCs/>
          <w:szCs w:val="26"/>
        </w:rPr>
      </w:pPr>
      <w:r>
        <w:rPr>
          <w:rFonts w:eastAsia="Times New Roman" w:cs="Times New Roman"/>
          <w:i/>
          <w:iCs/>
          <w:szCs w:val="26"/>
        </w:rPr>
        <w:t>Thành phố Hồ Chí Minh, tháng 10 năm 2026</w:t>
      </w:r>
    </w:p>
    <w:p w14:paraId="00CFC6EB" w14:textId="77777777" w:rsidR="00BE0C14" w:rsidRDefault="00BE0C14" w:rsidP="009B39CB">
      <w:pPr>
        <w:rPr>
          <w:rFonts w:eastAsia="Times New Roman" w:cs="Times New Roman"/>
          <w:i/>
          <w:iCs/>
          <w:szCs w:val="26"/>
        </w:rPr>
        <w:sectPr w:rsidR="00BE0C14" w:rsidSect="00D829F5">
          <w:headerReference w:type="default" r:id="rId10"/>
          <w:footerReference w:type="even" r:id="rId11"/>
          <w:pgSz w:w="11909" w:h="16834"/>
          <w:pgMar w:top="1701" w:right="1134" w:bottom="1701" w:left="1701" w:header="851" w:footer="851" w:gutter="0"/>
          <w:pgNumType w:start="1"/>
          <w:cols w:space="720"/>
          <w:docGrid w:linePitch="354"/>
        </w:sectPr>
      </w:pPr>
    </w:p>
    <w:p w14:paraId="70E84424" w14:textId="77777777" w:rsidR="0023093B" w:rsidRPr="009B39CB" w:rsidRDefault="0023093B" w:rsidP="0023093B">
      <w:pPr>
        <w:jc w:val="center"/>
        <w:rPr>
          <w:b/>
          <w:bCs/>
        </w:rPr>
      </w:pPr>
      <w:r w:rsidRPr="009B39CB">
        <w:rPr>
          <w:b/>
          <w:bCs/>
          <w:noProof/>
        </w:rPr>
        <w:lastRenderedPageBreak/>
        <w:drawing>
          <wp:anchor distT="0" distB="0" distL="0" distR="0" simplePos="0" relativeHeight="251662336" behindDoc="1" locked="0" layoutInCell="1" allowOverlap="1" wp14:anchorId="292788AD" wp14:editId="6CB31E6D">
            <wp:simplePos x="0" y="0"/>
            <wp:positionH relativeFrom="page">
              <wp:posOffset>1080135</wp:posOffset>
            </wp:positionH>
            <wp:positionV relativeFrom="page">
              <wp:posOffset>709295</wp:posOffset>
            </wp:positionV>
            <wp:extent cx="5753100" cy="8963025"/>
            <wp:effectExtent l="9525" t="9525" r="9525" b="9525"/>
            <wp:wrapNone/>
            <wp:docPr id="934188021" name="image3.jpg" descr="khung doi"/>
            <wp:cNvGraphicFramePr/>
            <a:graphic xmlns:a="http://schemas.openxmlformats.org/drawingml/2006/main">
              <a:graphicData uri="http://schemas.openxmlformats.org/drawingml/2006/picture">
                <pic:pic xmlns:pic="http://schemas.openxmlformats.org/drawingml/2006/picture">
                  <pic:nvPicPr>
                    <pic:cNvPr id="47" name="image3.jpg" descr="khung doi"/>
                    <pic:cNvPicPr preferRelativeResize="0"/>
                  </pic:nvPicPr>
                  <pic:blipFill>
                    <a:blip r:embed="rId8"/>
                    <a:srcRect/>
                    <a:stretch>
                      <a:fillRect/>
                    </a:stretch>
                  </pic:blipFill>
                  <pic:spPr>
                    <a:xfrm>
                      <a:off x="0" y="0"/>
                      <a:ext cx="5753100" cy="8963025"/>
                    </a:xfrm>
                    <a:prstGeom prst="rect">
                      <a:avLst/>
                    </a:prstGeom>
                    <a:ln w="9525">
                      <a:solidFill>
                        <a:srgbClr val="0000FF"/>
                      </a:solidFill>
                      <a:prstDash val="solid"/>
                    </a:ln>
                  </pic:spPr>
                </pic:pic>
              </a:graphicData>
            </a:graphic>
          </wp:anchor>
        </w:drawing>
      </w:r>
      <w:r w:rsidRPr="009B39CB">
        <w:rPr>
          <w:b/>
          <w:bCs/>
        </w:rPr>
        <w:t>BỘ GIÁО DỤC VÀ ĐÀО TẠО</w:t>
      </w:r>
    </w:p>
    <w:p w14:paraId="198B195C" w14:textId="77777777" w:rsidR="0023093B" w:rsidRPr="009B39CB" w:rsidRDefault="0023093B" w:rsidP="0023093B">
      <w:pPr>
        <w:jc w:val="center"/>
        <w:rPr>
          <w:rFonts w:eastAsia="Times New Roman" w:cs="Times New Roman"/>
          <w:b/>
          <w:bCs/>
          <w:szCs w:val="26"/>
        </w:rPr>
      </w:pPr>
      <w:r w:rsidRPr="009B39CB">
        <w:rPr>
          <w:rFonts w:eastAsia="Times New Roman" w:cs="Times New Roman"/>
          <w:b/>
          <w:bCs/>
          <w:szCs w:val="26"/>
        </w:rPr>
        <w:t>TRƯỜNG ĐẠI HỌC CÔNG NGHỆ KỸ THUẬT</w:t>
      </w:r>
    </w:p>
    <w:p w14:paraId="085890B4" w14:textId="77777777" w:rsidR="0023093B" w:rsidRPr="009B39CB" w:rsidRDefault="0023093B" w:rsidP="0023093B">
      <w:pPr>
        <w:jc w:val="center"/>
        <w:rPr>
          <w:rFonts w:eastAsia="Times New Roman" w:cs="Times New Roman"/>
          <w:b/>
          <w:bCs/>
          <w:szCs w:val="26"/>
        </w:rPr>
      </w:pPr>
      <w:r w:rsidRPr="009B39CB">
        <w:rPr>
          <w:rFonts w:eastAsia="Times New Roman" w:cs="Times New Roman"/>
          <w:b/>
          <w:bCs/>
          <w:szCs w:val="26"/>
        </w:rPr>
        <w:t>THÀNH РHỐ HỒ CHÍ MINH</w:t>
      </w:r>
    </w:p>
    <w:p w14:paraId="48B3F84C" w14:textId="77777777" w:rsidR="0023093B" w:rsidRPr="009B39CB" w:rsidRDefault="0023093B" w:rsidP="0023093B">
      <w:pPr>
        <w:jc w:val="center"/>
        <w:rPr>
          <w:rFonts w:eastAsia="Times New Roman" w:cs="Times New Roman"/>
          <w:b/>
          <w:bCs/>
          <w:szCs w:val="26"/>
        </w:rPr>
      </w:pPr>
      <w:r w:rsidRPr="009B39CB">
        <w:rPr>
          <w:rFonts w:eastAsia="Times New Roman" w:cs="Times New Roman"/>
          <w:b/>
          <w:bCs/>
          <w:szCs w:val="26"/>
        </w:rPr>
        <w:t>KHОА CÔNG NGHỆ THÔNG TIN</w:t>
      </w:r>
    </w:p>
    <w:p w14:paraId="3B494A36" w14:textId="77777777" w:rsidR="0023093B" w:rsidRDefault="0023093B" w:rsidP="0023093B">
      <w:pPr>
        <w:jc w:val="center"/>
        <w:rPr>
          <w:b/>
        </w:rPr>
      </w:pPr>
      <w:r>
        <w:rPr>
          <w:b/>
        </w:rPr>
        <w:sym w:font="Wingdings" w:char="F098"/>
      </w:r>
      <w:r>
        <w:rPr>
          <w:b/>
        </w:rPr>
        <w:sym w:font="Wingdings" w:char="F026"/>
      </w:r>
      <w:r>
        <w:rPr>
          <w:b/>
        </w:rPr>
        <w:sym w:font="Wingdings" w:char="F099"/>
      </w:r>
    </w:p>
    <w:p w14:paraId="05B0C1DA" w14:textId="77777777" w:rsidR="0023093B" w:rsidRDefault="0023093B" w:rsidP="0023093B">
      <w:pPr>
        <w:tabs>
          <w:tab w:val="left" w:pos="4440"/>
          <w:tab w:val="center" w:pos="4537"/>
        </w:tabs>
        <w:spacing w:before="60" w:after="60" w:line="240" w:lineRule="auto"/>
        <w:rPr>
          <w:rFonts w:eastAsia="Times New Roman" w:cs="Times New Roman"/>
          <w:szCs w:val="26"/>
        </w:rPr>
      </w:pPr>
      <w:r>
        <w:rPr>
          <w:b/>
          <w:bCs/>
          <w:noProof/>
        </w:rPr>
        <w:drawing>
          <wp:anchor distT="0" distB="0" distL="114300" distR="114300" simplePos="0" relativeHeight="251663360" behindDoc="0" locked="0" layoutInCell="1" allowOverlap="1" wp14:anchorId="2EA323AD" wp14:editId="439C62DD">
            <wp:simplePos x="0" y="0"/>
            <wp:positionH relativeFrom="margin">
              <wp:align>center</wp:align>
            </wp:positionH>
            <wp:positionV relativeFrom="paragraph">
              <wp:posOffset>8890</wp:posOffset>
            </wp:positionV>
            <wp:extent cx="1574800" cy="1502410"/>
            <wp:effectExtent l="0" t="0" r="6350" b="2540"/>
            <wp:wrapNone/>
            <wp:docPr id="250280071"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74800" cy="1502410"/>
                    </a:xfrm>
                    <a:prstGeom prst="rect">
                      <a:avLst/>
                    </a:prstGeom>
                    <a:noFill/>
                    <a:ln>
                      <a:noFill/>
                    </a:ln>
                  </pic:spPr>
                </pic:pic>
              </a:graphicData>
            </a:graphic>
          </wp:anchor>
        </w:drawing>
      </w:r>
    </w:p>
    <w:p w14:paraId="69097F91" w14:textId="77777777" w:rsidR="0023093B" w:rsidRDefault="0023093B" w:rsidP="0023093B">
      <w:pPr>
        <w:pStyle w:val="BodyText"/>
        <w:ind w:left="0"/>
        <w:jc w:val="left"/>
        <w:rPr>
          <w:b/>
          <w:bCs/>
        </w:rPr>
      </w:pPr>
    </w:p>
    <w:p w14:paraId="2C6FC06F" w14:textId="77777777" w:rsidR="0023093B" w:rsidRDefault="0023093B" w:rsidP="0023093B">
      <w:pPr>
        <w:pStyle w:val="BodyText"/>
        <w:ind w:left="0"/>
        <w:jc w:val="left"/>
        <w:rPr>
          <w:b/>
          <w:bCs/>
        </w:rPr>
      </w:pPr>
    </w:p>
    <w:p w14:paraId="5636253C" w14:textId="77777777" w:rsidR="0023093B" w:rsidRDefault="0023093B" w:rsidP="0023093B">
      <w:pPr>
        <w:pStyle w:val="BodyText"/>
        <w:ind w:left="0"/>
        <w:jc w:val="center"/>
        <w:rPr>
          <w:b/>
          <w:bCs/>
        </w:rPr>
      </w:pPr>
    </w:p>
    <w:p w14:paraId="763F5080" w14:textId="77777777" w:rsidR="0023093B" w:rsidRDefault="0023093B" w:rsidP="0023093B">
      <w:pPr>
        <w:pStyle w:val="BodyText"/>
        <w:ind w:left="0"/>
        <w:jc w:val="left"/>
        <w:rPr>
          <w:b/>
          <w:bCs/>
        </w:rPr>
      </w:pPr>
    </w:p>
    <w:p w14:paraId="7600394E" w14:textId="77777777" w:rsidR="0023093B" w:rsidRDefault="0023093B" w:rsidP="0023093B">
      <w:pPr>
        <w:pStyle w:val="BodyText"/>
        <w:spacing w:before="138"/>
        <w:ind w:left="0"/>
        <w:jc w:val="left"/>
        <w:rPr>
          <w:b/>
          <w:bCs/>
        </w:rPr>
      </w:pPr>
    </w:p>
    <w:p w14:paraId="01A35A74" w14:textId="77777777" w:rsidR="0023093B" w:rsidRDefault="0023093B" w:rsidP="0023093B">
      <w:pPr>
        <w:ind w:left="149" w:right="427"/>
        <w:jc w:val="center"/>
        <w:rPr>
          <w:rFonts w:cs="Times New Roman"/>
          <w:b/>
          <w:bCs/>
          <w:szCs w:val="26"/>
        </w:rPr>
      </w:pPr>
    </w:p>
    <w:p w14:paraId="72D1C404" w14:textId="77777777" w:rsidR="0023093B" w:rsidRDefault="0023093B" w:rsidP="0023093B">
      <w:pPr>
        <w:ind w:left="149" w:right="427"/>
        <w:jc w:val="center"/>
        <w:rPr>
          <w:rFonts w:cs="Times New Roman"/>
          <w:b/>
          <w:bCs/>
          <w:color w:val="0070C0"/>
          <w:sz w:val="32"/>
          <w:szCs w:val="32"/>
        </w:rPr>
      </w:pPr>
      <w:r>
        <w:rPr>
          <w:rFonts w:cs="Times New Roman"/>
          <w:b/>
          <w:bCs/>
          <w:color w:val="0070C0"/>
          <w:sz w:val="32"/>
          <w:szCs w:val="32"/>
        </w:rPr>
        <w:t xml:space="preserve"> BÁO CÁO ĐỒ ÁN CUỐI KỲ</w:t>
      </w:r>
    </w:p>
    <w:p w14:paraId="7459D047" w14:textId="77777777" w:rsidR="0023093B" w:rsidRDefault="0023093B" w:rsidP="0023093B">
      <w:pPr>
        <w:ind w:left="149" w:right="427"/>
        <w:jc w:val="center"/>
        <w:rPr>
          <w:rFonts w:cs="Times New Roman"/>
          <w:b/>
          <w:bCs/>
          <w:color w:val="0070C0"/>
          <w:szCs w:val="26"/>
        </w:rPr>
      </w:pPr>
      <w:r>
        <w:rPr>
          <w:rFonts w:cs="Times New Roman"/>
          <w:b/>
          <w:bCs/>
          <w:color w:val="0070C0"/>
          <w:szCs w:val="26"/>
        </w:rPr>
        <w:t>ĐỀ TÀI:</w:t>
      </w:r>
    </w:p>
    <w:p w14:paraId="34981EB7" w14:textId="77777777" w:rsidR="0023093B" w:rsidRDefault="0023093B" w:rsidP="0023093B">
      <w:pPr>
        <w:pStyle w:val="BodyText"/>
        <w:spacing w:before="138"/>
        <w:ind w:left="0"/>
        <w:jc w:val="center"/>
        <w:rPr>
          <w:rFonts w:eastAsiaTheme="minorHAnsi"/>
          <w:b/>
          <w:bCs/>
          <w:color w:val="0070C0"/>
          <w:sz w:val="32"/>
          <w:szCs w:val="32"/>
          <w:lang w:val="en-US"/>
        </w:rPr>
      </w:pPr>
      <w:r>
        <w:rPr>
          <w:rFonts w:eastAsiaTheme="minorHAnsi"/>
          <w:b/>
          <w:bCs/>
          <w:color w:val="0070C0"/>
          <w:sz w:val="32"/>
          <w:szCs w:val="32"/>
          <w:lang w:val="en-US"/>
        </w:rPr>
        <w:t>ỨNG DỤNG GIAO ĐỒ ĂN:</w:t>
      </w:r>
    </w:p>
    <w:p w14:paraId="4ADF341D" w14:textId="77777777" w:rsidR="0023093B" w:rsidRDefault="0023093B" w:rsidP="0023093B">
      <w:pPr>
        <w:pStyle w:val="BodyText"/>
        <w:spacing w:before="138"/>
        <w:ind w:left="0"/>
        <w:jc w:val="center"/>
        <w:rPr>
          <w:rFonts w:eastAsiaTheme="minorHAnsi"/>
          <w:b/>
          <w:bCs/>
          <w:color w:val="0070C0"/>
          <w:sz w:val="32"/>
          <w:szCs w:val="32"/>
          <w:lang w:val="en-US"/>
        </w:rPr>
      </w:pPr>
      <w:r>
        <w:rPr>
          <w:rFonts w:eastAsiaTheme="minorHAnsi"/>
          <w:b/>
          <w:bCs/>
          <w:color w:val="0070C0"/>
          <w:sz w:val="32"/>
          <w:szCs w:val="32"/>
          <w:lang w:val="en-US"/>
        </w:rPr>
        <w:t xml:space="preserve">THEO DÕI TRẠNG THÁI ĐƠN HÀNG </w:t>
      </w:r>
      <w:r>
        <w:rPr>
          <w:rFonts w:eastAsiaTheme="minorHAnsi"/>
          <w:b/>
          <w:bCs/>
          <w:color w:val="0070C0"/>
          <w:sz w:val="32"/>
          <w:szCs w:val="32"/>
          <w:lang w:val="en-US"/>
        </w:rPr>
        <w:br/>
        <w:t>THEO THỜI GIAN THỰC</w:t>
      </w:r>
    </w:p>
    <w:p w14:paraId="6FDF0A02" w14:textId="77777777" w:rsidR="0023093B" w:rsidRDefault="0023093B" w:rsidP="0023093B">
      <w:pPr>
        <w:pStyle w:val="BodyText"/>
        <w:spacing w:before="138"/>
        <w:ind w:left="0"/>
        <w:jc w:val="center"/>
        <w:rPr>
          <w:rFonts w:eastAsiaTheme="minorHAnsi"/>
          <w:b/>
          <w:bCs/>
          <w:sz w:val="32"/>
          <w:szCs w:val="32"/>
          <w:lang w:val="en-US"/>
        </w:rPr>
      </w:pPr>
    </w:p>
    <w:p w14:paraId="5A8FE7E2" w14:textId="77777777" w:rsidR="0023093B" w:rsidRDefault="0023093B" w:rsidP="0023093B">
      <w:pPr>
        <w:ind w:left="149" w:right="427"/>
        <w:jc w:val="center"/>
        <w:rPr>
          <w:rFonts w:cs="Times New Roman"/>
          <w:b/>
          <w:bCs/>
          <w:spacing w:val="-2"/>
          <w:sz w:val="28"/>
          <w:szCs w:val="28"/>
        </w:rPr>
      </w:pPr>
      <w:r>
        <w:rPr>
          <w:rFonts w:cs="Times New Roman"/>
          <w:b/>
          <w:bCs/>
          <w:sz w:val="28"/>
          <w:szCs w:val="28"/>
        </w:rPr>
        <w:t>HỌC PHẦN: ĐIỆN TOÁN ĐÁM MÂY</w:t>
      </w:r>
    </w:p>
    <w:p w14:paraId="5DBFBE5D" w14:textId="77777777" w:rsidR="0023093B" w:rsidRDefault="0023093B" w:rsidP="0023093B">
      <w:pPr>
        <w:pStyle w:val="BodyText"/>
        <w:spacing w:before="138"/>
        <w:ind w:left="0"/>
        <w:jc w:val="center"/>
        <w:rPr>
          <w:rFonts w:eastAsiaTheme="minorHAnsi"/>
          <w:b/>
          <w:bCs/>
          <w:sz w:val="24"/>
          <w:szCs w:val="24"/>
          <w:lang w:val="en-US"/>
        </w:rPr>
      </w:pPr>
      <w:r>
        <w:rPr>
          <w:rFonts w:eastAsiaTheme="minorHAnsi"/>
          <w:b/>
          <w:bCs/>
          <w:sz w:val="24"/>
          <w:szCs w:val="24"/>
          <w:lang w:val="en-US"/>
        </w:rPr>
        <w:t>HỌC KỲ 1 – NĂM HỌC 2026 – 2027</w:t>
      </w:r>
    </w:p>
    <w:p w14:paraId="1FF6D9E4" w14:textId="77777777" w:rsidR="0023093B" w:rsidRDefault="0023093B" w:rsidP="0023093B">
      <w:pPr>
        <w:pStyle w:val="BodyText"/>
        <w:spacing w:before="138"/>
        <w:ind w:left="0"/>
        <w:jc w:val="center"/>
        <w:rPr>
          <w:b/>
          <w:bCs/>
          <w:lang w:val="en-US"/>
        </w:rPr>
      </w:pPr>
    </w:p>
    <w:p w14:paraId="5C11CD14" w14:textId="77777777" w:rsidR="0023093B" w:rsidRDefault="0023093B" w:rsidP="0023093B">
      <w:pPr>
        <w:spacing w:before="1" w:line="240" w:lineRule="auto"/>
        <w:ind w:left="1440"/>
        <w:rPr>
          <w:rFonts w:cs="Times New Roman"/>
          <w:b/>
          <w:bCs/>
          <w:sz w:val="24"/>
          <w:szCs w:val="24"/>
        </w:rPr>
      </w:pPr>
      <w:r>
        <w:rPr>
          <w:rFonts w:cs="Times New Roman"/>
          <w:b/>
          <w:bCs/>
          <w:sz w:val="24"/>
          <w:szCs w:val="24"/>
        </w:rPr>
        <w:t>Giảng</w:t>
      </w:r>
      <w:r>
        <w:rPr>
          <w:rFonts w:cs="Times New Roman"/>
          <w:b/>
          <w:bCs/>
          <w:spacing w:val="-8"/>
          <w:sz w:val="24"/>
          <w:szCs w:val="24"/>
        </w:rPr>
        <w:t xml:space="preserve"> </w:t>
      </w:r>
      <w:r>
        <w:rPr>
          <w:rFonts w:cs="Times New Roman"/>
          <w:b/>
          <w:bCs/>
          <w:sz w:val="24"/>
          <w:szCs w:val="24"/>
        </w:rPr>
        <w:t>viên</w:t>
      </w:r>
      <w:r>
        <w:rPr>
          <w:rFonts w:cs="Times New Roman"/>
          <w:b/>
          <w:bCs/>
          <w:spacing w:val="-5"/>
          <w:sz w:val="24"/>
          <w:szCs w:val="24"/>
        </w:rPr>
        <w:t xml:space="preserve"> </w:t>
      </w:r>
      <w:r>
        <w:rPr>
          <w:rFonts w:cs="Times New Roman"/>
          <w:b/>
          <w:bCs/>
          <w:sz w:val="24"/>
          <w:szCs w:val="24"/>
        </w:rPr>
        <w:t>hướng</w:t>
      </w:r>
      <w:r>
        <w:rPr>
          <w:rFonts w:cs="Times New Roman"/>
          <w:b/>
          <w:bCs/>
          <w:spacing w:val="-7"/>
          <w:sz w:val="24"/>
          <w:szCs w:val="24"/>
        </w:rPr>
        <w:t xml:space="preserve"> </w:t>
      </w:r>
      <w:r>
        <w:rPr>
          <w:rFonts w:cs="Times New Roman"/>
          <w:b/>
          <w:bCs/>
          <w:sz w:val="24"/>
          <w:szCs w:val="24"/>
        </w:rPr>
        <w:t>dẫn:</w:t>
      </w:r>
      <w:r>
        <w:rPr>
          <w:rFonts w:cs="Times New Roman"/>
          <w:b/>
          <w:bCs/>
          <w:spacing w:val="-5"/>
          <w:sz w:val="24"/>
          <w:szCs w:val="24"/>
        </w:rPr>
        <w:t xml:space="preserve"> </w:t>
      </w:r>
      <w:r>
        <w:rPr>
          <w:rFonts w:cs="Times New Roman"/>
          <w:b/>
          <w:bCs/>
          <w:sz w:val="24"/>
          <w:szCs w:val="24"/>
        </w:rPr>
        <w:t>TS. Huỳnh Xuân Phụng</w:t>
      </w:r>
    </w:p>
    <w:p w14:paraId="31F55C85" w14:textId="77777777" w:rsidR="0023093B" w:rsidRDefault="0023093B" w:rsidP="0023093B">
      <w:pPr>
        <w:spacing w:before="1" w:line="240" w:lineRule="auto"/>
        <w:ind w:left="1440"/>
        <w:rPr>
          <w:rFonts w:cs="Times New Roman"/>
          <w:b/>
          <w:bCs/>
          <w:sz w:val="24"/>
          <w:szCs w:val="24"/>
        </w:rPr>
      </w:pPr>
      <w:r>
        <w:rPr>
          <w:rFonts w:cs="Times New Roman"/>
          <w:b/>
          <w:bCs/>
          <w:sz w:val="24"/>
          <w:szCs w:val="24"/>
        </w:rPr>
        <w:t>MÃ</w:t>
      </w:r>
      <w:r>
        <w:rPr>
          <w:rFonts w:cs="Times New Roman"/>
          <w:b/>
          <w:bCs/>
          <w:spacing w:val="-10"/>
          <w:sz w:val="24"/>
          <w:szCs w:val="24"/>
        </w:rPr>
        <w:t xml:space="preserve"> </w:t>
      </w:r>
      <w:r>
        <w:rPr>
          <w:rFonts w:cs="Times New Roman"/>
          <w:b/>
          <w:bCs/>
          <w:sz w:val="24"/>
          <w:szCs w:val="24"/>
        </w:rPr>
        <w:t>HỌC</w:t>
      </w:r>
      <w:r>
        <w:rPr>
          <w:rFonts w:cs="Times New Roman"/>
          <w:b/>
          <w:bCs/>
          <w:spacing w:val="-10"/>
          <w:sz w:val="24"/>
          <w:szCs w:val="24"/>
        </w:rPr>
        <w:t xml:space="preserve"> </w:t>
      </w:r>
      <w:r>
        <w:rPr>
          <w:rFonts w:cs="Times New Roman"/>
          <w:b/>
          <w:bCs/>
          <w:sz w:val="24"/>
          <w:szCs w:val="24"/>
        </w:rPr>
        <w:t>PHẦN</w:t>
      </w:r>
      <w:r>
        <w:rPr>
          <w:rFonts w:cs="Times New Roman"/>
          <w:b/>
          <w:bCs/>
          <w:spacing w:val="-5"/>
          <w:sz w:val="24"/>
          <w:szCs w:val="24"/>
        </w:rPr>
        <w:t xml:space="preserve"> </w:t>
      </w:r>
      <w:r>
        <w:rPr>
          <w:rFonts w:cs="Times New Roman"/>
          <w:b/>
          <w:bCs/>
          <w:sz w:val="24"/>
          <w:szCs w:val="24"/>
        </w:rPr>
        <w:t>VÀ</w:t>
      </w:r>
      <w:r>
        <w:rPr>
          <w:rFonts w:cs="Times New Roman"/>
          <w:b/>
          <w:bCs/>
          <w:spacing w:val="-5"/>
          <w:sz w:val="24"/>
          <w:szCs w:val="24"/>
        </w:rPr>
        <w:t xml:space="preserve"> </w:t>
      </w:r>
      <w:r>
        <w:rPr>
          <w:rFonts w:cs="Times New Roman"/>
          <w:b/>
          <w:bCs/>
          <w:sz w:val="24"/>
          <w:szCs w:val="24"/>
        </w:rPr>
        <w:t>MÃ</w:t>
      </w:r>
      <w:r>
        <w:rPr>
          <w:rFonts w:cs="Times New Roman"/>
          <w:b/>
          <w:bCs/>
          <w:spacing w:val="-5"/>
          <w:sz w:val="24"/>
          <w:szCs w:val="24"/>
        </w:rPr>
        <w:t xml:space="preserve"> </w:t>
      </w:r>
      <w:r>
        <w:rPr>
          <w:rFonts w:cs="Times New Roman"/>
          <w:b/>
          <w:bCs/>
          <w:sz w:val="24"/>
          <w:szCs w:val="24"/>
        </w:rPr>
        <w:t>LỚP:</w:t>
      </w:r>
      <w:r>
        <w:rPr>
          <w:rFonts w:cs="Times New Roman"/>
          <w:b/>
          <w:bCs/>
          <w:spacing w:val="-9"/>
          <w:sz w:val="24"/>
          <w:szCs w:val="24"/>
        </w:rPr>
        <w:t xml:space="preserve"> </w:t>
      </w:r>
      <w:r w:rsidRPr="0023093B">
        <w:rPr>
          <w:rFonts w:cs="Times New Roman"/>
          <w:b/>
          <w:bCs/>
          <w:sz w:val="24"/>
          <w:szCs w:val="24"/>
        </w:rPr>
        <w:t>261CLCO332779_05</w:t>
      </w:r>
    </w:p>
    <w:p w14:paraId="2CEB3581" w14:textId="77777777" w:rsidR="0023093B" w:rsidRDefault="0023093B" w:rsidP="0023093B">
      <w:pPr>
        <w:spacing w:before="1" w:line="240" w:lineRule="auto"/>
        <w:ind w:left="1440"/>
        <w:rPr>
          <w:rFonts w:cs="Times New Roman"/>
          <w:b/>
          <w:bCs/>
          <w:sz w:val="24"/>
          <w:szCs w:val="24"/>
        </w:rPr>
      </w:pPr>
      <w:r>
        <w:rPr>
          <w:rFonts w:cs="Times New Roman"/>
          <w:b/>
          <w:bCs/>
          <w:sz w:val="24"/>
          <w:szCs w:val="24"/>
        </w:rPr>
        <w:t>Sinh</w:t>
      </w:r>
      <w:r>
        <w:rPr>
          <w:rFonts w:cs="Times New Roman"/>
          <w:b/>
          <w:bCs/>
          <w:spacing w:val="-5"/>
          <w:sz w:val="24"/>
          <w:szCs w:val="24"/>
        </w:rPr>
        <w:t xml:space="preserve"> </w:t>
      </w:r>
      <w:r>
        <w:rPr>
          <w:rFonts w:cs="Times New Roman"/>
          <w:b/>
          <w:bCs/>
          <w:sz w:val="24"/>
          <w:szCs w:val="24"/>
        </w:rPr>
        <w:t>viên</w:t>
      </w:r>
      <w:r>
        <w:rPr>
          <w:rFonts w:cs="Times New Roman"/>
          <w:b/>
          <w:bCs/>
          <w:spacing w:val="-3"/>
          <w:sz w:val="24"/>
          <w:szCs w:val="24"/>
        </w:rPr>
        <w:t xml:space="preserve"> </w:t>
      </w:r>
      <w:r>
        <w:rPr>
          <w:rFonts w:cs="Times New Roman"/>
          <w:b/>
          <w:bCs/>
          <w:sz w:val="24"/>
          <w:szCs w:val="24"/>
        </w:rPr>
        <w:t>thực</w:t>
      </w:r>
      <w:r>
        <w:rPr>
          <w:rFonts w:cs="Times New Roman"/>
          <w:b/>
          <w:bCs/>
          <w:spacing w:val="-3"/>
          <w:sz w:val="24"/>
          <w:szCs w:val="24"/>
        </w:rPr>
        <w:t xml:space="preserve"> </w:t>
      </w:r>
      <w:r>
        <w:rPr>
          <w:rFonts w:cs="Times New Roman"/>
          <w:b/>
          <w:bCs/>
          <w:spacing w:val="-4"/>
          <w:sz w:val="24"/>
          <w:szCs w:val="24"/>
        </w:rPr>
        <w:t>hiện:</w:t>
      </w:r>
    </w:p>
    <w:tbl>
      <w:tblPr>
        <w:tblStyle w:val="TableGrid"/>
        <w:tblW w:w="0" w:type="auto"/>
        <w:jc w:val="center"/>
        <w:tblLook w:val="04A0" w:firstRow="1" w:lastRow="0" w:firstColumn="1" w:lastColumn="0" w:noHBand="0" w:noVBand="1"/>
      </w:tblPr>
      <w:tblGrid>
        <w:gridCol w:w="3974"/>
        <w:gridCol w:w="2126"/>
      </w:tblGrid>
      <w:tr w:rsidR="0023093B" w14:paraId="0FDA2409" w14:textId="77777777" w:rsidTr="006B51AB">
        <w:trPr>
          <w:jc w:val="center"/>
        </w:trPr>
        <w:tc>
          <w:tcPr>
            <w:tcW w:w="3974" w:type="dxa"/>
          </w:tcPr>
          <w:p w14:paraId="567071E0" w14:textId="77777777" w:rsidR="0023093B" w:rsidRPr="00522F86" w:rsidRDefault="0023093B" w:rsidP="006B51AB">
            <w:pPr>
              <w:spacing w:before="60" w:after="60" w:line="240" w:lineRule="auto"/>
              <w:jc w:val="center"/>
              <w:rPr>
                <w:rFonts w:eastAsia="Times New Roman" w:cs="Times New Roman"/>
                <w:b/>
                <w:bCs/>
                <w:szCs w:val="26"/>
              </w:rPr>
            </w:pPr>
            <w:r w:rsidRPr="00522F86">
              <w:rPr>
                <w:rFonts w:eastAsia="Times New Roman" w:cs="Times New Roman"/>
                <w:b/>
                <w:bCs/>
                <w:szCs w:val="26"/>
              </w:rPr>
              <w:t>HỌ VÀ TÊN</w:t>
            </w:r>
          </w:p>
        </w:tc>
        <w:tc>
          <w:tcPr>
            <w:tcW w:w="2126" w:type="dxa"/>
          </w:tcPr>
          <w:p w14:paraId="32CD7A50" w14:textId="77777777" w:rsidR="0023093B" w:rsidRPr="00522F86" w:rsidRDefault="0023093B" w:rsidP="006B51AB">
            <w:pPr>
              <w:spacing w:before="60" w:after="60" w:line="240" w:lineRule="auto"/>
              <w:jc w:val="center"/>
              <w:rPr>
                <w:rFonts w:eastAsia="Times New Roman" w:cs="Times New Roman"/>
                <w:b/>
                <w:bCs/>
                <w:szCs w:val="26"/>
              </w:rPr>
            </w:pPr>
            <w:r w:rsidRPr="00522F86">
              <w:rPr>
                <w:rFonts w:eastAsia="Times New Roman" w:cs="Times New Roman"/>
                <w:b/>
                <w:bCs/>
                <w:szCs w:val="26"/>
              </w:rPr>
              <w:t>MSSV</w:t>
            </w:r>
          </w:p>
        </w:tc>
      </w:tr>
      <w:tr w:rsidR="0023093B" w14:paraId="496922EF" w14:textId="77777777" w:rsidTr="006B51AB">
        <w:trPr>
          <w:jc w:val="center"/>
        </w:trPr>
        <w:tc>
          <w:tcPr>
            <w:tcW w:w="3974" w:type="dxa"/>
          </w:tcPr>
          <w:p w14:paraId="3EA51FFF" w14:textId="77777777" w:rsidR="0023093B" w:rsidRPr="00522F86" w:rsidRDefault="0023093B" w:rsidP="006B51AB">
            <w:pPr>
              <w:spacing w:before="60" w:after="60" w:line="240" w:lineRule="auto"/>
              <w:jc w:val="center"/>
              <w:rPr>
                <w:rFonts w:eastAsia="Times New Roman" w:cs="Times New Roman"/>
                <w:b/>
                <w:bCs/>
                <w:szCs w:val="26"/>
              </w:rPr>
            </w:pPr>
            <w:r w:rsidRPr="00522F86">
              <w:rPr>
                <w:rFonts w:eastAsia="Times New Roman" w:cs="Times New Roman"/>
                <w:b/>
                <w:bCs/>
                <w:szCs w:val="26"/>
              </w:rPr>
              <w:t>NGUYỄN LÊ HUY</w:t>
            </w:r>
          </w:p>
        </w:tc>
        <w:tc>
          <w:tcPr>
            <w:tcW w:w="2126" w:type="dxa"/>
          </w:tcPr>
          <w:p w14:paraId="5FC9525A" w14:textId="77777777" w:rsidR="0023093B" w:rsidRPr="00522F86" w:rsidRDefault="0023093B" w:rsidP="006B51AB">
            <w:pPr>
              <w:spacing w:before="60" w:after="60" w:line="240" w:lineRule="auto"/>
              <w:jc w:val="center"/>
              <w:rPr>
                <w:rFonts w:eastAsia="Times New Roman" w:cs="Times New Roman"/>
                <w:b/>
                <w:bCs/>
                <w:szCs w:val="26"/>
              </w:rPr>
            </w:pPr>
            <w:r w:rsidRPr="00522F86">
              <w:rPr>
                <w:rFonts w:eastAsia="Times New Roman" w:cs="Times New Roman"/>
                <w:b/>
                <w:bCs/>
                <w:szCs w:val="26"/>
              </w:rPr>
              <w:t>24110221</w:t>
            </w:r>
          </w:p>
        </w:tc>
      </w:tr>
      <w:tr w:rsidR="0023093B" w14:paraId="0D1AECC5" w14:textId="77777777" w:rsidTr="006B51AB">
        <w:trPr>
          <w:jc w:val="center"/>
        </w:trPr>
        <w:tc>
          <w:tcPr>
            <w:tcW w:w="3974" w:type="dxa"/>
          </w:tcPr>
          <w:p w14:paraId="616DF54D" w14:textId="77777777" w:rsidR="0023093B" w:rsidRPr="00522F86" w:rsidRDefault="0023093B" w:rsidP="006B51AB">
            <w:pPr>
              <w:spacing w:before="60" w:after="60" w:line="240" w:lineRule="auto"/>
              <w:jc w:val="center"/>
              <w:rPr>
                <w:rFonts w:eastAsia="Times New Roman" w:cs="Times New Roman"/>
                <w:b/>
                <w:bCs/>
                <w:szCs w:val="26"/>
              </w:rPr>
            </w:pPr>
            <w:r w:rsidRPr="00522F86">
              <w:rPr>
                <w:rFonts w:eastAsia="Times New Roman" w:cs="Times New Roman"/>
                <w:b/>
                <w:bCs/>
                <w:szCs w:val="26"/>
              </w:rPr>
              <w:t>TRƯƠNG TẤN PHÁT</w:t>
            </w:r>
          </w:p>
        </w:tc>
        <w:tc>
          <w:tcPr>
            <w:tcW w:w="2126" w:type="dxa"/>
          </w:tcPr>
          <w:p w14:paraId="526879F1" w14:textId="77777777" w:rsidR="0023093B" w:rsidRPr="00522F86" w:rsidRDefault="0023093B" w:rsidP="006B51AB">
            <w:pPr>
              <w:spacing w:before="60" w:after="60" w:line="240" w:lineRule="auto"/>
              <w:jc w:val="center"/>
              <w:rPr>
                <w:rFonts w:eastAsia="Times New Roman" w:cs="Times New Roman"/>
                <w:b/>
                <w:bCs/>
                <w:szCs w:val="26"/>
              </w:rPr>
            </w:pPr>
            <w:r w:rsidRPr="00522F86">
              <w:rPr>
                <w:rFonts w:eastAsia="Times New Roman" w:cs="Times New Roman"/>
                <w:b/>
                <w:bCs/>
                <w:szCs w:val="26"/>
              </w:rPr>
              <w:t>24110298</w:t>
            </w:r>
          </w:p>
        </w:tc>
      </w:tr>
    </w:tbl>
    <w:p w14:paraId="5CF9E95A" w14:textId="77777777" w:rsidR="0023093B" w:rsidRDefault="0023093B" w:rsidP="0023093B">
      <w:pPr>
        <w:spacing w:before="60" w:after="60" w:line="240" w:lineRule="auto"/>
        <w:jc w:val="center"/>
        <w:rPr>
          <w:rFonts w:eastAsia="Times New Roman" w:cs="Times New Roman"/>
          <w:szCs w:val="26"/>
        </w:rPr>
      </w:pPr>
    </w:p>
    <w:p w14:paraId="7A7A0CD7" w14:textId="77777777" w:rsidR="0023093B" w:rsidRDefault="0023093B" w:rsidP="0023093B">
      <w:pPr>
        <w:spacing w:before="60" w:after="60" w:line="240" w:lineRule="auto"/>
        <w:jc w:val="center"/>
        <w:rPr>
          <w:rFonts w:eastAsia="Times New Roman" w:cs="Times New Roman"/>
          <w:szCs w:val="26"/>
        </w:rPr>
      </w:pPr>
    </w:p>
    <w:p w14:paraId="374B8A91" w14:textId="77777777" w:rsidR="0023093B" w:rsidRDefault="0023093B" w:rsidP="0023093B">
      <w:pPr>
        <w:spacing w:before="60" w:after="60" w:line="240" w:lineRule="auto"/>
        <w:jc w:val="center"/>
        <w:rPr>
          <w:rFonts w:eastAsia="Times New Roman" w:cs="Times New Roman"/>
          <w:szCs w:val="26"/>
        </w:rPr>
      </w:pPr>
    </w:p>
    <w:p w14:paraId="680FBD42" w14:textId="77777777" w:rsidR="0023093B" w:rsidRDefault="0023093B" w:rsidP="0023093B">
      <w:pPr>
        <w:spacing w:before="60" w:after="60" w:line="240" w:lineRule="auto"/>
        <w:jc w:val="center"/>
        <w:rPr>
          <w:rFonts w:eastAsia="Times New Roman" w:cs="Times New Roman"/>
          <w:szCs w:val="26"/>
        </w:rPr>
      </w:pPr>
    </w:p>
    <w:p w14:paraId="3EDC6BFC" w14:textId="77777777" w:rsidR="0023093B" w:rsidRDefault="0023093B" w:rsidP="0023093B">
      <w:pPr>
        <w:spacing w:before="60" w:after="60" w:line="240" w:lineRule="auto"/>
        <w:jc w:val="center"/>
        <w:rPr>
          <w:rFonts w:eastAsia="Times New Roman" w:cs="Times New Roman"/>
          <w:i/>
          <w:iCs/>
          <w:szCs w:val="26"/>
        </w:rPr>
      </w:pPr>
      <w:r>
        <w:rPr>
          <w:rFonts w:eastAsia="Times New Roman" w:cs="Times New Roman"/>
          <w:i/>
          <w:iCs/>
          <w:szCs w:val="26"/>
        </w:rPr>
        <w:t>Thành phố Hồ Chí Minh, tháng 10 năm 2026</w:t>
      </w:r>
    </w:p>
    <w:p w14:paraId="422F73C4" w14:textId="090094D1" w:rsidR="00086A97" w:rsidRPr="0023093B" w:rsidRDefault="00086A97" w:rsidP="0023093B">
      <w:pPr>
        <w:ind w:left="149" w:right="427"/>
        <w:jc w:val="center"/>
        <w:rPr>
          <w:rFonts w:eastAsia="Times New Roman" w:cs="Times New Roman"/>
          <w:szCs w:val="26"/>
        </w:rPr>
        <w:sectPr w:rsidR="00086A97" w:rsidRPr="0023093B" w:rsidSect="00D829F5">
          <w:headerReference w:type="default" r:id="rId12"/>
          <w:footerReference w:type="even" r:id="rId13"/>
          <w:pgSz w:w="11909" w:h="16834"/>
          <w:pgMar w:top="1701" w:right="1134" w:bottom="1701" w:left="1701" w:header="851" w:footer="851" w:gutter="0"/>
          <w:pgNumType w:start="1"/>
          <w:cols w:space="720"/>
          <w:docGrid w:linePitch="354"/>
        </w:sectPr>
      </w:pPr>
    </w:p>
    <w:p w14:paraId="3178FC4C" w14:textId="67B76797" w:rsidR="00086A97" w:rsidRPr="002C1146" w:rsidRDefault="00277103" w:rsidP="002C1146">
      <w:pPr>
        <w:jc w:val="center"/>
        <w:rPr>
          <w:b/>
          <w:bCs/>
        </w:rPr>
      </w:pPr>
      <w:r w:rsidRPr="002C1146">
        <w:rPr>
          <w:b/>
          <w:bCs/>
        </w:rPr>
        <w:lastRenderedPageBreak/>
        <w:t>NHẬN XÉT VÀ ĐÁNH GIÁ</w:t>
      </w:r>
      <w:r w:rsidR="0023093B">
        <w:rPr>
          <w:b/>
          <w:bCs/>
        </w:rPr>
        <w:t xml:space="preserve"> CỦA</w:t>
      </w:r>
      <w:r w:rsidRPr="002C1146">
        <w:rPr>
          <w:b/>
          <w:bCs/>
        </w:rPr>
        <w:t xml:space="preserve"> GIẢNG VIÊN</w:t>
      </w:r>
    </w:p>
    <w:p w14:paraId="0973BE23"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385205FA"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3DBC29AD"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7697B43A"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34EA01DE"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1056719A"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5F50CD27"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39DB3174"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2904F247"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3DCF5E0B"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57579413"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r>
        <w:rPr>
          <w:rFonts w:eastAsia="Times New Roman" w:cs="Times New Roman"/>
          <w:b/>
          <w:bCs/>
          <w:szCs w:val="26"/>
        </w:rPr>
        <w:tab/>
      </w:r>
    </w:p>
    <w:p w14:paraId="55D89310"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708EB7CF"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2E2E68BA"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45746A08"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1E14932B"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165E9F6E"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47170B63"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5A1CB94B"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1AFD5468"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039BCB50"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0AD37204"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6CC9AE89"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1039A89F"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0F069024"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09D46749"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348B0375"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r>
        <w:rPr>
          <w:rFonts w:eastAsia="Times New Roman" w:cs="Times New Roman"/>
          <w:b/>
          <w:bCs/>
          <w:szCs w:val="26"/>
        </w:rPr>
        <w:tab/>
      </w:r>
    </w:p>
    <w:p w14:paraId="54107239"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15FAE2EE"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54E07F5B"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4382970E"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03E9DB7E"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3D96175D" w14:textId="77777777" w:rsid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420B132B" w14:textId="77777777" w:rsidR="00277103" w:rsidRPr="00277103" w:rsidRDefault="00277103" w:rsidP="00277103">
      <w:pPr>
        <w:tabs>
          <w:tab w:val="left" w:leader="dot" w:pos="9072"/>
        </w:tabs>
        <w:spacing w:before="60" w:after="60" w:line="240" w:lineRule="auto"/>
        <w:rPr>
          <w:rFonts w:eastAsia="Times New Roman" w:cs="Times New Roman"/>
          <w:b/>
          <w:bCs/>
          <w:szCs w:val="26"/>
        </w:rPr>
      </w:pPr>
      <w:r>
        <w:rPr>
          <w:rFonts w:eastAsia="Times New Roman" w:cs="Times New Roman"/>
          <w:b/>
          <w:bCs/>
          <w:szCs w:val="26"/>
        </w:rPr>
        <w:tab/>
      </w:r>
    </w:p>
    <w:p w14:paraId="3DEB1DEE" w14:textId="77777777" w:rsidR="00277103" w:rsidRPr="00277103" w:rsidRDefault="00277103" w:rsidP="00277103">
      <w:pPr>
        <w:tabs>
          <w:tab w:val="left" w:leader="dot" w:pos="9072"/>
        </w:tabs>
        <w:spacing w:before="60" w:after="60" w:line="240" w:lineRule="auto"/>
        <w:rPr>
          <w:rFonts w:eastAsia="Times New Roman" w:cs="Times New Roman"/>
          <w:szCs w:val="26"/>
        </w:rPr>
        <w:sectPr w:rsidR="00277103" w:rsidRPr="00277103" w:rsidSect="00277103">
          <w:headerReference w:type="default" r:id="rId14"/>
          <w:footerReference w:type="default" r:id="rId15"/>
          <w:pgSz w:w="11909" w:h="16834"/>
          <w:pgMar w:top="1701" w:right="1134" w:bottom="1701" w:left="1701" w:header="851" w:footer="851" w:gutter="0"/>
          <w:pgNumType w:fmt="lowerRoman" w:start="1"/>
          <w:cols w:space="720"/>
          <w:docGrid w:linePitch="354"/>
        </w:sectPr>
      </w:pPr>
    </w:p>
    <w:p w14:paraId="7FE80DF9" w14:textId="77777777" w:rsidR="00277103" w:rsidRDefault="00277103" w:rsidP="00277103">
      <w:pPr>
        <w:spacing w:before="60" w:after="60" w:line="240" w:lineRule="auto"/>
        <w:jc w:val="center"/>
        <w:rPr>
          <w:rFonts w:eastAsia="Times New Roman" w:cs="Times New Roman"/>
          <w:b/>
          <w:bCs/>
          <w:i/>
          <w:iCs/>
          <w:szCs w:val="26"/>
        </w:rPr>
      </w:pPr>
    </w:p>
    <w:p w14:paraId="046CF37C" w14:textId="77777777" w:rsidR="00BE0C14" w:rsidRPr="00B353FC" w:rsidRDefault="00000000" w:rsidP="00B353FC">
      <w:pPr>
        <w:jc w:val="center"/>
        <w:rPr>
          <w:b/>
          <w:bCs/>
        </w:rPr>
      </w:pPr>
      <w:r w:rsidRPr="00B353FC">
        <w:rPr>
          <w:b/>
          <w:bCs/>
        </w:rPr>
        <w:t>LỜI CẢM ƠN</w:t>
      </w:r>
    </w:p>
    <w:p w14:paraId="62C5906C" w14:textId="6149DB81" w:rsidR="00BE0C14" w:rsidRDefault="00000000">
      <w:pPr>
        <w:spacing w:after="0" w:line="240" w:lineRule="auto"/>
        <w:jc w:val="both"/>
        <w:rPr>
          <w:szCs w:val="26"/>
        </w:rPr>
      </w:pPr>
      <w:r>
        <w:rPr>
          <w:szCs w:val="26"/>
        </w:rPr>
        <w:tab/>
        <w:t xml:space="preserve">Nhóm chúng em xin gửi lời cảm ơn chân thành và sâu sắc nhất đến Thầy </w:t>
      </w:r>
      <w:r w:rsidR="0023093B">
        <w:rPr>
          <w:szCs w:val="26"/>
        </w:rPr>
        <w:t>Huỳnh Xuân Phụng</w:t>
      </w:r>
      <w:r>
        <w:rPr>
          <w:szCs w:val="26"/>
        </w:rPr>
        <w:t xml:space="preserve"> – giảng viên khoa Công nghệ Thông tin, Trường Đại học Công nghệ Kỹ thuật TP. Hồ Chí Minh, người đã tận tình hướng dẫn, định hướng, góp ý và hỗ trợ chúng em trong suốt quá trình lựa chọn, nghiên cứu và hoàn thiện đề tài “</w:t>
      </w:r>
      <w:r w:rsidR="0023093B" w:rsidRPr="0023093B">
        <w:rPr>
          <w:szCs w:val="26"/>
        </w:rPr>
        <w:t>Ứng dụng giao đồ ăn: theo dõi trạng thái đơn hàng theo thời gian thực</w:t>
      </w:r>
      <w:r>
        <w:rPr>
          <w:szCs w:val="26"/>
        </w:rPr>
        <w:t>”.</w:t>
      </w:r>
    </w:p>
    <w:p w14:paraId="504257CD" w14:textId="77777777" w:rsidR="00BE0C14" w:rsidRDefault="00BE0C14">
      <w:pPr>
        <w:spacing w:after="0" w:line="240" w:lineRule="auto"/>
        <w:rPr>
          <w:szCs w:val="26"/>
        </w:rPr>
      </w:pPr>
    </w:p>
    <w:p w14:paraId="1C2F21C6" w14:textId="77777777" w:rsidR="00BE0C14" w:rsidRDefault="00000000">
      <w:pPr>
        <w:spacing w:after="0" w:line="240" w:lineRule="auto"/>
        <w:jc w:val="both"/>
        <w:rPr>
          <w:szCs w:val="26"/>
        </w:rPr>
      </w:pPr>
      <w:r>
        <w:rPr>
          <w:szCs w:val="26"/>
        </w:rPr>
        <w:tab/>
        <w:t>Những kiến thức, kinh nghiệm và sự tận tâm của Thầy là nguồn động lực to lớn giúp nhóm hoàn thành tốt đề tài này. Nhóm cũng xin trân trọng cảm ơn Thầy đã nhiệt tình giảng dạy, hỗ trợ và giải đáp những thắc mắc trong quá trình thực hiện đề tài.</w:t>
      </w:r>
    </w:p>
    <w:p w14:paraId="572F7BA6" w14:textId="77777777" w:rsidR="00BE0C14" w:rsidRDefault="00000000">
      <w:pPr>
        <w:spacing w:after="0" w:line="240" w:lineRule="auto"/>
        <w:jc w:val="both"/>
        <w:rPr>
          <w:szCs w:val="26"/>
        </w:rPr>
      </w:pPr>
      <w:r>
        <w:rPr>
          <w:szCs w:val="26"/>
        </w:rPr>
        <w:tab/>
      </w:r>
    </w:p>
    <w:p w14:paraId="53A77D86" w14:textId="77777777" w:rsidR="00BE0C14" w:rsidRDefault="00000000">
      <w:pPr>
        <w:spacing w:after="0" w:line="240" w:lineRule="auto"/>
        <w:jc w:val="both"/>
        <w:rPr>
          <w:szCs w:val="26"/>
        </w:rPr>
      </w:pPr>
      <w:r>
        <w:rPr>
          <w:szCs w:val="26"/>
        </w:rPr>
        <w:tab/>
        <w:t>Nhóm chúng em rất mong nhận được những ý kiến đóng góp quý báu từ quý Thầy và các bạn để đề tài ngày càng hoàn thiện hơn.</w:t>
      </w:r>
    </w:p>
    <w:p w14:paraId="5B875EEF" w14:textId="77777777" w:rsidR="00BE0C14" w:rsidRDefault="00BE0C14">
      <w:pPr>
        <w:spacing w:after="0" w:line="240" w:lineRule="auto"/>
        <w:rPr>
          <w:szCs w:val="26"/>
        </w:rPr>
      </w:pPr>
    </w:p>
    <w:p w14:paraId="7351EE2F" w14:textId="77777777" w:rsidR="00BE0C14" w:rsidRDefault="00000000">
      <w:pPr>
        <w:spacing w:after="0" w:line="240" w:lineRule="auto"/>
        <w:rPr>
          <w:szCs w:val="26"/>
        </w:rPr>
      </w:pPr>
      <w:r>
        <w:rPr>
          <w:szCs w:val="26"/>
        </w:rPr>
        <w:tab/>
        <w:t xml:space="preserve"> Xin chân thành cảm ơn!</w:t>
      </w:r>
    </w:p>
    <w:p w14:paraId="292B687A" w14:textId="77777777" w:rsidR="00BE0C14" w:rsidRDefault="00BE0C14">
      <w:pPr>
        <w:spacing w:after="0" w:line="240" w:lineRule="auto"/>
        <w:rPr>
          <w:szCs w:val="26"/>
        </w:rPr>
      </w:pPr>
    </w:p>
    <w:p w14:paraId="0153DD47" w14:textId="77777777" w:rsidR="00BE0C14" w:rsidRDefault="00BE0C14">
      <w:pPr>
        <w:spacing w:after="0" w:line="240" w:lineRule="auto"/>
        <w:rPr>
          <w:b/>
          <w:bCs/>
          <w:szCs w:val="26"/>
        </w:rPr>
      </w:pPr>
    </w:p>
    <w:p w14:paraId="095C8ED0" w14:textId="77777777" w:rsidR="00BE0C14" w:rsidRDefault="00BE0C14">
      <w:pPr>
        <w:spacing w:after="0" w:line="240" w:lineRule="auto"/>
        <w:rPr>
          <w:b/>
          <w:bCs/>
          <w:szCs w:val="26"/>
        </w:rPr>
      </w:pPr>
    </w:p>
    <w:p w14:paraId="3EDF86DF" w14:textId="77777777" w:rsidR="00BE0C14" w:rsidRDefault="00BE0C14">
      <w:pPr>
        <w:spacing w:after="0" w:line="240" w:lineRule="auto"/>
        <w:rPr>
          <w:b/>
          <w:bCs/>
          <w:szCs w:val="26"/>
        </w:rPr>
      </w:pPr>
    </w:p>
    <w:p w14:paraId="2045FF07" w14:textId="77777777" w:rsidR="00BE0C14" w:rsidRDefault="00BE0C14">
      <w:pPr>
        <w:spacing w:after="0" w:line="240" w:lineRule="auto"/>
        <w:rPr>
          <w:b/>
          <w:bCs/>
          <w:szCs w:val="26"/>
        </w:rPr>
      </w:pPr>
    </w:p>
    <w:p w14:paraId="385581D1" w14:textId="77777777" w:rsidR="00BE0C14" w:rsidRDefault="00BE0C14">
      <w:pPr>
        <w:spacing w:after="0" w:line="240" w:lineRule="auto"/>
        <w:rPr>
          <w:b/>
          <w:bCs/>
          <w:szCs w:val="26"/>
        </w:rPr>
      </w:pPr>
    </w:p>
    <w:p w14:paraId="4361F356" w14:textId="77777777" w:rsidR="00BE0C14" w:rsidRDefault="00BE0C14">
      <w:pPr>
        <w:spacing w:after="0" w:line="240" w:lineRule="auto"/>
        <w:rPr>
          <w:b/>
          <w:bCs/>
          <w:szCs w:val="26"/>
        </w:rPr>
      </w:pPr>
    </w:p>
    <w:p w14:paraId="1FC0FDDD" w14:textId="77777777" w:rsidR="00BE0C14" w:rsidRDefault="00BE0C14">
      <w:pPr>
        <w:spacing w:after="0" w:line="240" w:lineRule="auto"/>
        <w:rPr>
          <w:b/>
          <w:bCs/>
          <w:szCs w:val="26"/>
        </w:rPr>
      </w:pPr>
    </w:p>
    <w:p w14:paraId="49D7D609" w14:textId="77777777" w:rsidR="00BE0C14" w:rsidRDefault="00000000">
      <w:pPr>
        <w:spacing w:after="0" w:line="240" w:lineRule="auto"/>
        <w:rPr>
          <w:szCs w:val="26"/>
        </w:rPr>
      </w:pPr>
      <w:r>
        <w:rPr>
          <w:szCs w:val="26"/>
        </w:rPr>
        <w:tab/>
      </w:r>
      <w:r>
        <w:rPr>
          <w:szCs w:val="26"/>
        </w:rPr>
        <w:tab/>
      </w:r>
      <w:r>
        <w:rPr>
          <w:szCs w:val="26"/>
        </w:rPr>
        <w:tab/>
      </w:r>
      <w:r>
        <w:rPr>
          <w:szCs w:val="26"/>
        </w:rPr>
        <w:tab/>
      </w:r>
      <w:r>
        <w:rPr>
          <w:szCs w:val="26"/>
        </w:rPr>
        <w:tab/>
      </w:r>
      <w:r>
        <w:rPr>
          <w:szCs w:val="26"/>
        </w:rPr>
        <w:tab/>
      </w:r>
      <w:r>
        <w:rPr>
          <w:szCs w:val="26"/>
        </w:rPr>
        <w:tab/>
        <w:t>TP.HCM, ngày  tháng 10 năm 2026</w:t>
      </w:r>
    </w:p>
    <w:p w14:paraId="783AED6F" w14:textId="77777777" w:rsidR="00BE0C14" w:rsidRDefault="00000000">
      <w:pPr>
        <w:spacing w:after="0" w:line="240" w:lineRule="auto"/>
        <w:rPr>
          <w:szCs w:val="26"/>
        </w:rPr>
      </w:pPr>
      <w:r>
        <w:rPr>
          <w:szCs w:val="26"/>
        </w:rPr>
        <w:t xml:space="preserve">                                                                            </w:t>
      </w:r>
      <w:r>
        <w:rPr>
          <w:szCs w:val="26"/>
        </w:rPr>
        <w:tab/>
      </w:r>
      <w:r>
        <w:rPr>
          <w:szCs w:val="26"/>
        </w:rPr>
        <w:tab/>
        <w:t xml:space="preserve">   Nhóm SV thực hiện</w:t>
      </w:r>
    </w:p>
    <w:p w14:paraId="1487434B" w14:textId="6576044F" w:rsidR="00BE0C14" w:rsidRDefault="00000000">
      <w:pPr>
        <w:spacing w:after="0" w:line="240" w:lineRule="auto"/>
        <w:rPr>
          <w:szCs w:val="26"/>
        </w:rPr>
      </w:pPr>
      <w:r>
        <w:rPr>
          <w:szCs w:val="26"/>
        </w:rPr>
        <w:tab/>
      </w:r>
      <w:r>
        <w:rPr>
          <w:szCs w:val="26"/>
        </w:rPr>
        <w:tab/>
      </w:r>
      <w:r>
        <w:rPr>
          <w:szCs w:val="26"/>
        </w:rPr>
        <w:tab/>
      </w:r>
      <w:r>
        <w:rPr>
          <w:szCs w:val="26"/>
        </w:rPr>
        <w:tab/>
      </w:r>
      <w:r>
        <w:rPr>
          <w:szCs w:val="26"/>
        </w:rPr>
        <w:tab/>
      </w:r>
      <w:r>
        <w:rPr>
          <w:szCs w:val="26"/>
        </w:rPr>
        <w:tab/>
      </w:r>
      <w:r>
        <w:rPr>
          <w:szCs w:val="26"/>
        </w:rPr>
        <w:tab/>
      </w:r>
      <w:r>
        <w:rPr>
          <w:szCs w:val="26"/>
        </w:rPr>
        <w:tab/>
        <w:t xml:space="preserve">    </w:t>
      </w:r>
      <w:r w:rsidR="0023093B">
        <w:rPr>
          <w:szCs w:val="26"/>
        </w:rPr>
        <w:t xml:space="preserve">   </w:t>
      </w:r>
      <w:r>
        <w:rPr>
          <w:szCs w:val="26"/>
        </w:rPr>
        <w:t>Nguyễn Lê Huy</w:t>
      </w:r>
    </w:p>
    <w:p w14:paraId="242D5716" w14:textId="4AD0E996" w:rsidR="00BE0C14" w:rsidRDefault="00000000">
      <w:pPr>
        <w:spacing w:after="0" w:line="240" w:lineRule="auto"/>
        <w:rPr>
          <w:szCs w:val="26"/>
        </w:rPr>
      </w:pPr>
      <w:r>
        <w:rPr>
          <w:szCs w:val="26"/>
        </w:rPr>
        <w:tab/>
      </w:r>
      <w:r>
        <w:rPr>
          <w:szCs w:val="26"/>
        </w:rPr>
        <w:tab/>
      </w:r>
      <w:r>
        <w:rPr>
          <w:szCs w:val="26"/>
        </w:rPr>
        <w:tab/>
      </w:r>
      <w:r>
        <w:rPr>
          <w:szCs w:val="26"/>
        </w:rPr>
        <w:tab/>
      </w:r>
      <w:r>
        <w:rPr>
          <w:szCs w:val="26"/>
        </w:rPr>
        <w:tab/>
      </w:r>
      <w:r>
        <w:rPr>
          <w:szCs w:val="26"/>
        </w:rPr>
        <w:tab/>
      </w:r>
      <w:r>
        <w:rPr>
          <w:szCs w:val="26"/>
        </w:rPr>
        <w:tab/>
      </w:r>
      <w:r>
        <w:rPr>
          <w:szCs w:val="26"/>
        </w:rPr>
        <w:tab/>
        <w:t xml:space="preserve">   </w:t>
      </w:r>
      <w:r w:rsidR="0023093B">
        <w:rPr>
          <w:szCs w:val="26"/>
        </w:rPr>
        <w:t xml:space="preserve">   </w:t>
      </w:r>
      <w:r>
        <w:rPr>
          <w:szCs w:val="26"/>
        </w:rPr>
        <w:t>Trương Tấn Phát</w:t>
      </w:r>
    </w:p>
    <w:p w14:paraId="19BF3DB7" w14:textId="77777777" w:rsidR="00BE0C14" w:rsidRDefault="00000000">
      <w:pPr>
        <w:spacing w:after="0" w:line="240" w:lineRule="auto"/>
        <w:rPr>
          <w:szCs w:val="26"/>
        </w:rPr>
      </w:pPr>
      <w:r>
        <w:rPr>
          <w:szCs w:val="26"/>
        </w:rPr>
        <w:br w:type="page"/>
      </w:r>
    </w:p>
    <w:sdt>
      <w:sdtPr>
        <w:rPr>
          <w:rFonts w:ascii="Times New Roman" w:eastAsiaTheme="minorHAnsi" w:hAnsi="Times New Roman" w:cs="Times New Roman"/>
          <w:b/>
          <w:bCs/>
          <w:color w:val="auto"/>
          <w:sz w:val="26"/>
          <w:szCs w:val="26"/>
        </w:rPr>
        <w:id w:val="808973200"/>
        <w:docPartObj>
          <w:docPartGallery w:val="Table of Contents"/>
          <w:docPartUnique/>
        </w:docPartObj>
      </w:sdtPr>
      <w:sdtEndPr>
        <w:rPr>
          <w:rFonts w:cstheme="minorBidi"/>
          <w:szCs w:val="22"/>
        </w:rPr>
      </w:sdtEndPr>
      <w:sdtContent>
        <w:p w14:paraId="58AF63EE" w14:textId="77777777" w:rsidR="00BE0C14" w:rsidRPr="00436308" w:rsidRDefault="00000000" w:rsidP="00436308">
          <w:pPr>
            <w:pStyle w:val="TOCHeading2"/>
            <w:jc w:val="center"/>
            <w:rPr>
              <w:rFonts w:ascii="Times New Roman" w:hAnsi="Times New Roman" w:cs="Times New Roman"/>
              <w:b/>
              <w:bCs/>
              <w:color w:val="auto"/>
              <w:sz w:val="26"/>
              <w:szCs w:val="26"/>
            </w:rPr>
          </w:pPr>
          <w:r w:rsidRPr="00436308">
            <w:rPr>
              <w:rFonts w:ascii="Times New Roman" w:hAnsi="Times New Roman" w:cs="Times New Roman"/>
              <w:b/>
              <w:bCs/>
              <w:color w:val="auto"/>
              <w:sz w:val="26"/>
              <w:szCs w:val="26"/>
            </w:rPr>
            <w:t>MỤC LỤC</w:t>
          </w:r>
        </w:p>
        <w:p w14:paraId="4AFB1F3E" w14:textId="5A629B56" w:rsidR="006C6B85" w:rsidRDefault="00000000">
          <w:pPr>
            <w:pStyle w:val="TOC1"/>
            <w:tabs>
              <w:tab w:val="right" w:leader="dot" w:pos="9062"/>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42634473" w:history="1">
            <w:r w:rsidR="006C6B85" w:rsidRPr="00567ABE">
              <w:rPr>
                <w:rStyle w:val="Hyperlink"/>
                <w:noProof/>
              </w:rPr>
              <w:t>PHẦN MỞ ĐẦU</w:t>
            </w:r>
            <w:r w:rsidR="006C6B85">
              <w:rPr>
                <w:noProof/>
                <w:webHidden/>
              </w:rPr>
              <w:tab/>
            </w:r>
            <w:r w:rsidR="006C6B85">
              <w:rPr>
                <w:noProof/>
                <w:webHidden/>
              </w:rPr>
              <w:fldChar w:fldCharType="begin"/>
            </w:r>
            <w:r w:rsidR="006C6B85">
              <w:rPr>
                <w:noProof/>
                <w:webHidden/>
              </w:rPr>
              <w:instrText xml:space="preserve"> PAGEREF _Toc242634473 \h </w:instrText>
            </w:r>
            <w:r w:rsidR="006C6B85">
              <w:rPr>
                <w:noProof/>
                <w:webHidden/>
              </w:rPr>
            </w:r>
            <w:r w:rsidR="006C6B85">
              <w:rPr>
                <w:noProof/>
                <w:webHidden/>
              </w:rPr>
              <w:fldChar w:fldCharType="separate"/>
            </w:r>
            <w:r w:rsidR="006C6B85">
              <w:rPr>
                <w:noProof/>
                <w:webHidden/>
              </w:rPr>
              <w:t>1</w:t>
            </w:r>
            <w:r w:rsidR="006C6B85">
              <w:rPr>
                <w:noProof/>
                <w:webHidden/>
              </w:rPr>
              <w:fldChar w:fldCharType="end"/>
            </w:r>
          </w:hyperlink>
        </w:p>
        <w:p w14:paraId="1EEA7228" w14:textId="2E46D3D2"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74" w:history="1">
            <w:r w:rsidRPr="006C6B85">
              <w:rPr>
                <w:rStyle w:val="Hyperlink"/>
                <w:b/>
                <w:bCs/>
                <w:noProof/>
              </w:rPr>
              <w:t>1.</w:t>
            </w:r>
            <w:r w:rsidRPr="006C6B85">
              <w:rPr>
                <w:rFonts w:asciiTheme="minorHAnsi" w:eastAsiaTheme="minorEastAsia" w:hAnsiTheme="minorHAnsi" w:cstheme="minorBidi"/>
                <w:b/>
                <w:bCs/>
                <w:noProof/>
                <w:kern w:val="2"/>
                <w:sz w:val="24"/>
                <w:szCs w:val="24"/>
                <w:lang w:val="en-US"/>
                <w14:ligatures w14:val="standardContextual"/>
              </w:rPr>
              <w:tab/>
            </w:r>
            <w:r w:rsidRPr="006C6B85">
              <w:rPr>
                <w:rStyle w:val="Hyperlink"/>
                <w:b/>
                <w:bCs/>
                <w:noProof/>
              </w:rPr>
              <w:t>Lý do chọn đề tài</w:t>
            </w:r>
            <w:r w:rsidRPr="006C6B85">
              <w:rPr>
                <w:b/>
                <w:bCs/>
                <w:noProof/>
                <w:webHidden/>
              </w:rPr>
              <w:tab/>
            </w:r>
            <w:r w:rsidRPr="006C6B85">
              <w:rPr>
                <w:b/>
                <w:bCs/>
                <w:noProof/>
                <w:webHidden/>
              </w:rPr>
              <w:fldChar w:fldCharType="begin"/>
            </w:r>
            <w:r w:rsidRPr="006C6B85">
              <w:rPr>
                <w:b/>
                <w:bCs/>
                <w:noProof/>
                <w:webHidden/>
              </w:rPr>
              <w:instrText xml:space="preserve"> PAGEREF _Toc242634474 \h </w:instrText>
            </w:r>
            <w:r w:rsidRPr="006C6B85">
              <w:rPr>
                <w:b/>
                <w:bCs/>
                <w:noProof/>
                <w:webHidden/>
              </w:rPr>
            </w:r>
            <w:r w:rsidRPr="006C6B85">
              <w:rPr>
                <w:b/>
                <w:bCs/>
                <w:noProof/>
                <w:webHidden/>
              </w:rPr>
              <w:fldChar w:fldCharType="separate"/>
            </w:r>
            <w:r w:rsidRPr="006C6B85">
              <w:rPr>
                <w:b/>
                <w:bCs/>
                <w:noProof/>
                <w:webHidden/>
              </w:rPr>
              <w:t>1</w:t>
            </w:r>
            <w:r w:rsidRPr="006C6B85">
              <w:rPr>
                <w:b/>
                <w:bCs/>
                <w:noProof/>
                <w:webHidden/>
              </w:rPr>
              <w:fldChar w:fldCharType="end"/>
            </w:r>
          </w:hyperlink>
        </w:p>
        <w:p w14:paraId="232A19D6" w14:textId="17619F34"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75" w:history="1">
            <w:r w:rsidRPr="006C6B85">
              <w:rPr>
                <w:rStyle w:val="Hyperlink"/>
                <w:b/>
                <w:bCs/>
                <w:noProof/>
              </w:rPr>
              <w:t>2.</w:t>
            </w:r>
            <w:r w:rsidRPr="006C6B85">
              <w:rPr>
                <w:rFonts w:asciiTheme="minorHAnsi" w:eastAsiaTheme="minorEastAsia" w:hAnsiTheme="minorHAnsi" w:cstheme="minorBidi"/>
                <w:b/>
                <w:bCs/>
                <w:noProof/>
                <w:kern w:val="2"/>
                <w:sz w:val="24"/>
                <w:szCs w:val="24"/>
                <w:lang w:val="en-US"/>
                <w14:ligatures w14:val="standardContextual"/>
              </w:rPr>
              <w:tab/>
            </w:r>
            <w:r w:rsidRPr="006C6B85">
              <w:rPr>
                <w:rStyle w:val="Hyperlink"/>
                <w:b/>
                <w:bCs/>
                <w:noProof/>
              </w:rPr>
              <w:t>Mục tiêu</w:t>
            </w:r>
            <w:r w:rsidRPr="006C6B85">
              <w:rPr>
                <w:b/>
                <w:bCs/>
                <w:noProof/>
                <w:webHidden/>
              </w:rPr>
              <w:tab/>
            </w:r>
            <w:r w:rsidRPr="006C6B85">
              <w:rPr>
                <w:b/>
                <w:bCs/>
                <w:noProof/>
                <w:webHidden/>
              </w:rPr>
              <w:fldChar w:fldCharType="begin"/>
            </w:r>
            <w:r w:rsidRPr="006C6B85">
              <w:rPr>
                <w:b/>
                <w:bCs/>
                <w:noProof/>
                <w:webHidden/>
              </w:rPr>
              <w:instrText xml:space="preserve"> PAGEREF _Toc242634475 \h </w:instrText>
            </w:r>
            <w:r w:rsidRPr="006C6B85">
              <w:rPr>
                <w:b/>
                <w:bCs/>
                <w:noProof/>
                <w:webHidden/>
              </w:rPr>
            </w:r>
            <w:r w:rsidRPr="006C6B85">
              <w:rPr>
                <w:b/>
                <w:bCs/>
                <w:noProof/>
                <w:webHidden/>
              </w:rPr>
              <w:fldChar w:fldCharType="separate"/>
            </w:r>
            <w:r w:rsidRPr="006C6B85">
              <w:rPr>
                <w:b/>
                <w:bCs/>
                <w:noProof/>
                <w:webHidden/>
              </w:rPr>
              <w:t>1</w:t>
            </w:r>
            <w:r w:rsidRPr="006C6B85">
              <w:rPr>
                <w:b/>
                <w:bCs/>
                <w:noProof/>
                <w:webHidden/>
              </w:rPr>
              <w:fldChar w:fldCharType="end"/>
            </w:r>
          </w:hyperlink>
        </w:p>
        <w:p w14:paraId="212DEE27" w14:textId="0B4984D3" w:rsidR="006C6B85" w:rsidRDefault="006C6B85">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2634476" w:history="1">
            <w:r w:rsidRPr="00567ABE">
              <w:rPr>
                <w:rStyle w:val="Hyperlink"/>
                <w:noProof/>
              </w:rPr>
              <w:t>2.1. Mục tiêu của đề tài</w:t>
            </w:r>
            <w:r>
              <w:rPr>
                <w:noProof/>
                <w:webHidden/>
              </w:rPr>
              <w:tab/>
            </w:r>
            <w:r>
              <w:rPr>
                <w:noProof/>
                <w:webHidden/>
              </w:rPr>
              <w:fldChar w:fldCharType="begin"/>
            </w:r>
            <w:r>
              <w:rPr>
                <w:noProof/>
                <w:webHidden/>
              </w:rPr>
              <w:instrText xml:space="preserve"> PAGEREF _Toc242634476 \h </w:instrText>
            </w:r>
            <w:r>
              <w:rPr>
                <w:noProof/>
                <w:webHidden/>
              </w:rPr>
            </w:r>
            <w:r>
              <w:rPr>
                <w:noProof/>
                <w:webHidden/>
              </w:rPr>
              <w:fldChar w:fldCharType="separate"/>
            </w:r>
            <w:r>
              <w:rPr>
                <w:noProof/>
                <w:webHidden/>
              </w:rPr>
              <w:t>1</w:t>
            </w:r>
            <w:r>
              <w:rPr>
                <w:noProof/>
                <w:webHidden/>
              </w:rPr>
              <w:fldChar w:fldCharType="end"/>
            </w:r>
          </w:hyperlink>
        </w:p>
        <w:p w14:paraId="7A16059D" w14:textId="2D72F270" w:rsidR="006C6B85" w:rsidRDefault="006C6B85">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2634477" w:history="1">
            <w:r w:rsidRPr="00567ABE">
              <w:rPr>
                <w:rStyle w:val="Hyperlink"/>
                <w:noProof/>
              </w:rPr>
              <w:t>2.2. Mục tiêu thực hiện trong tuần 1</w:t>
            </w:r>
            <w:r>
              <w:rPr>
                <w:noProof/>
                <w:webHidden/>
              </w:rPr>
              <w:tab/>
            </w:r>
            <w:r>
              <w:rPr>
                <w:noProof/>
                <w:webHidden/>
              </w:rPr>
              <w:fldChar w:fldCharType="begin"/>
            </w:r>
            <w:r>
              <w:rPr>
                <w:noProof/>
                <w:webHidden/>
              </w:rPr>
              <w:instrText xml:space="preserve"> PAGEREF _Toc242634477 \h </w:instrText>
            </w:r>
            <w:r>
              <w:rPr>
                <w:noProof/>
                <w:webHidden/>
              </w:rPr>
            </w:r>
            <w:r>
              <w:rPr>
                <w:noProof/>
                <w:webHidden/>
              </w:rPr>
              <w:fldChar w:fldCharType="separate"/>
            </w:r>
            <w:r>
              <w:rPr>
                <w:noProof/>
                <w:webHidden/>
              </w:rPr>
              <w:t>1</w:t>
            </w:r>
            <w:r>
              <w:rPr>
                <w:noProof/>
                <w:webHidden/>
              </w:rPr>
              <w:fldChar w:fldCharType="end"/>
            </w:r>
          </w:hyperlink>
        </w:p>
        <w:p w14:paraId="39E241C2" w14:textId="72BE8106"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78" w:history="1">
            <w:r w:rsidRPr="006C6B85">
              <w:rPr>
                <w:rStyle w:val="Hyperlink"/>
                <w:b/>
                <w:bCs/>
                <w:noProof/>
              </w:rPr>
              <w:t>3.</w:t>
            </w:r>
            <w:r w:rsidRPr="006C6B85">
              <w:rPr>
                <w:rFonts w:asciiTheme="minorHAnsi" w:eastAsiaTheme="minorEastAsia" w:hAnsiTheme="minorHAnsi" w:cstheme="minorBidi"/>
                <w:b/>
                <w:bCs/>
                <w:noProof/>
                <w:kern w:val="2"/>
                <w:sz w:val="24"/>
                <w:szCs w:val="24"/>
                <w:lang w:val="en-US"/>
                <w14:ligatures w14:val="standardContextual"/>
              </w:rPr>
              <w:tab/>
            </w:r>
            <w:r w:rsidRPr="006C6B85">
              <w:rPr>
                <w:rStyle w:val="Hyperlink"/>
                <w:b/>
                <w:bCs/>
                <w:noProof/>
              </w:rPr>
              <w:t>Đối tượng</w:t>
            </w:r>
            <w:r w:rsidRPr="006C6B85">
              <w:rPr>
                <w:b/>
                <w:bCs/>
                <w:noProof/>
                <w:webHidden/>
              </w:rPr>
              <w:tab/>
            </w:r>
            <w:r w:rsidRPr="006C6B85">
              <w:rPr>
                <w:b/>
                <w:bCs/>
                <w:noProof/>
                <w:webHidden/>
              </w:rPr>
              <w:fldChar w:fldCharType="begin"/>
            </w:r>
            <w:r w:rsidRPr="006C6B85">
              <w:rPr>
                <w:b/>
                <w:bCs/>
                <w:noProof/>
                <w:webHidden/>
              </w:rPr>
              <w:instrText xml:space="preserve"> PAGEREF _Toc242634478 \h </w:instrText>
            </w:r>
            <w:r w:rsidRPr="006C6B85">
              <w:rPr>
                <w:b/>
                <w:bCs/>
                <w:noProof/>
                <w:webHidden/>
              </w:rPr>
            </w:r>
            <w:r w:rsidRPr="006C6B85">
              <w:rPr>
                <w:b/>
                <w:bCs/>
                <w:noProof/>
                <w:webHidden/>
              </w:rPr>
              <w:fldChar w:fldCharType="separate"/>
            </w:r>
            <w:r w:rsidRPr="006C6B85">
              <w:rPr>
                <w:b/>
                <w:bCs/>
                <w:noProof/>
                <w:webHidden/>
              </w:rPr>
              <w:t>1</w:t>
            </w:r>
            <w:r w:rsidRPr="006C6B85">
              <w:rPr>
                <w:b/>
                <w:bCs/>
                <w:noProof/>
                <w:webHidden/>
              </w:rPr>
              <w:fldChar w:fldCharType="end"/>
            </w:r>
          </w:hyperlink>
        </w:p>
        <w:p w14:paraId="380194B5" w14:textId="7C2A8C30"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79" w:history="1">
            <w:r w:rsidRPr="006C6B85">
              <w:rPr>
                <w:rStyle w:val="Hyperlink"/>
                <w:b/>
                <w:bCs/>
                <w:noProof/>
              </w:rPr>
              <w:t>4.</w:t>
            </w:r>
            <w:r w:rsidRPr="006C6B85">
              <w:rPr>
                <w:rFonts w:asciiTheme="minorHAnsi" w:eastAsiaTheme="minorEastAsia" w:hAnsiTheme="minorHAnsi" w:cstheme="minorBidi"/>
                <w:b/>
                <w:bCs/>
                <w:noProof/>
                <w:kern w:val="2"/>
                <w:sz w:val="24"/>
                <w:szCs w:val="24"/>
                <w:lang w:val="en-US"/>
                <w14:ligatures w14:val="standardContextual"/>
              </w:rPr>
              <w:tab/>
            </w:r>
            <w:r w:rsidRPr="006C6B85">
              <w:rPr>
                <w:rStyle w:val="Hyperlink"/>
                <w:b/>
                <w:bCs/>
                <w:noProof/>
              </w:rPr>
              <w:t>Phạm vi</w:t>
            </w:r>
            <w:r w:rsidRPr="006C6B85">
              <w:rPr>
                <w:b/>
                <w:bCs/>
                <w:noProof/>
                <w:webHidden/>
              </w:rPr>
              <w:tab/>
            </w:r>
            <w:r w:rsidRPr="006C6B85">
              <w:rPr>
                <w:b/>
                <w:bCs/>
                <w:noProof/>
                <w:webHidden/>
              </w:rPr>
              <w:fldChar w:fldCharType="begin"/>
            </w:r>
            <w:r w:rsidRPr="006C6B85">
              <w:rPr>
                <w:b/>
                <w:bCs/>
                <w:noProof/>
                <w:webHidden/>
              </w:rPr>
              <w:instrText xml:space="preserve"> PAGEREF _Toc242634479 \h </w:instrText>
            </w:r>
            <w:r w:rsidRPr="006C6B85">
              <w:rPr>
                <w:b/>
                <w:bCs/>
                <w:noProof/>
                <w:webHidden/>
              </w:rPr>
            </w:r>
            <w:r w:rsidRPr="006C6B85">
              <w:rPr>
                <w:b/>
                <w:bCs/>
                <w:noProof/>
                <w:webHidden/>
              </w:rPr>
              <w:fldChar w:fldCharType="separate"/>
            </w:r>
            <w:r w:rsidRPr="006C6B85">
              <w:rPr>
                <w:b/>
                <w:bCs/>
                <w:noProof/>
                <w:webHidden/>
              </w:rPr>
              <w:t>2</w:t>
            </w:r>
            <w:r w:rsidRPr="006C6B85">
              <w:rPr>
                <w:b/>
                <w:bCs/>
                <w:noProof/>
                <w:webHidden/>
              </w:rPr>
              <w:fldChar w:fldCharType="end"/>
            </w:r>
          </w:hyperlink>
        </w:p>
        <w:p w14:paraId="2FB2A671" w14:textId="4BEF7977"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80" w:history="1">
            <w:r w:rsidRPr="006C6B85">
              <w:rPr>
                <w:rStyle w:val="Hyperlink"/>
                <w:b/>
                <w:bCs/>
                <w:noProof/>
              </w:rPr>
              <w:t>5.</w:t>
            </w:r>
            <w:r w:rsidRPr="006C6B85">
              <w:rPr>
                <w:rFonts w:asciiTheme="minorHAnsi" w:eastAsiaTheme="minorEastAsia" w:hAnsiTheme="minorHAnsi" w:cstheme="minorBidi"/>
                <w:b/>
                <w:bCs/>
                <w:noProof/>
                <w:kern w:val="2"/>
                <w:sz w:val="24"/>
                <w:szCs w:val="24"/>
                <w:lang w:val="en-US"/>
                <w14:ligatures w14:val="standardContextual"/>
              </w:rPr>
              <w:tab/>
            </w:r>
            <w:r w:rsidRPr="006C6B85">
              <w:rPr>
                <w:rStyle w:val="Hyperlink"/>
                <w:b/>
                <w:bCs/>
                <w:noProof/>
              </w:rPr>
              <w:t>Phương pháp</w:t>
            </w:r>
            <w:r w:rsidRPr="006C6B85">
              <w:rPr>
                <w:b/>
                <w:bCs/>
                <w:noProof/>
                <w:webHidden/>
              </w:rPr>
              <w:tab/>
            </w:r>
            <w:r w:rsidRPr="006C6B85">
              <w:rPr>
                <w:b/>
                <w:bCs/>
                <w:noProof/>
                <w:webHidden/>
              </w:rPr>
              <w:fldChar w:fldCharType="begin"/>
            </w:r>
            <w:r w:rsidRPr="006C6B85">
              <w:rPr>
                <w:b/>
                <w:bCs/>
                <w:noProof/>
                <w:webHidden/>
              </w:rPr>
              <w:instrText xml:space="preserve"> PAGEREF _Toc242634480 \h </w:instrText>
            </w:r>
            <w:r w:rsidRPr="006C6B85">
              <w:rPr>
                <w:b/>
                <w:bCs/>
                <w:noProof/>
                <w:webHidden/>
              </w:rPr>
            </w:r>
            <w:r w:rsidRPr="006C6B85">
              <w:rPr>
                <w:b/>
                <w:bCs/>
                <w:noProof/>
                <w:webHidden/>
              </w:rPr>
              <w:fldChar w:fldCharType="separate"/>
            </w:r>
            <w:r w:rsidRPr="006C6B85">
              <w:rPr>
                <w:b/>
                <w:bCs/>
                <w:noProof/>
                <w:webHidden/>
              </w:rPr>
              <w:t>2</w:t>
            </w:r>
            <w:r w:rsidRPr="006C6B85">
              <w:rPr>
                <w:b/>
                <w:bCs/>
                <w:noProof/>
                <w:webHidden/>
              </w:rPr>
              <w:fldChar w:fldCharType="end"/>
            </w:r>
          </w:hyperlink>
        </w:p>
        <w:p w14:paraId="73A809D9" w14:textId="359E374E" w:rsidR="006C6B85" w:rsidRDefault="006C6B85">
          <w:pPr>
            <w:pStyle w:val="TOC1"/>
            <w:tabs>
              <w:tab w:val="right" w:leader="dot" w:pos="9062"/>
            </w:tabs>
            <w:rPr>
              <w:rFonts w:asciiTheme="minorHAnsi" w:eastAsiaTheme="minorEastAsia" w:hAnsiTheme="minorHAnsi" w:cstheme="minorBidi"/>
              <w:b w:val="0"/>
              <w:bCs w:val="0"/>
              <w:noProof/>
              <w:kern w:val="2"/>
              <w:sz w:val="24"/>
              <w:szCs w:val="24"/>
              <w:lang w:val="en-US"/>
              <w14:ligatures w14:val="standardContextual"/>
            </w:rPr>
          </w:pPr>
          <w:hyperlink w:anchor="_Toc242634481" w:history="1">
            <w:r w:rsidRPr="00567ABE">
              <w:rPr>
                <w:rStyle w:val="Hyperlink"/>
                <w:noProof/>
              </w:rPr>
              <w:t>PHẦN NỘI DUNG</w:t>
            </w:r>
            <w:r>
              <w:rPr>
                <w:noProof/>
                <w:webHidden/>
              </w:rPr>
              <w:tab/>
            </w:r>
            <w:r>
              <w:rPr>
                <w:noProof/>
                <w:webHidden/>
              </w:rPr>
              <w:fldChar w:fldCharType="begin"/>
            </w:r>
            <w:r>
              <w:rPr>
                <w:noProof/>
                <w:webHidden/>
              </w:rPr>
              <w:instrText xml:space="preserve"> PAGEREF _Toc242634481 \h </w:instrText>
            </w:r>
            <w:r>
              <w:rPr>
                <w:noProof/>
                <w:webHidden/>
              </w:rPr>
            </w:r>
            <w:r>
              <w:rPr>
                <w:noProof/>
                <w:webHidden/>
              </w:rPr>
              <w:fldChar w:fldCharType="separate"/>
            </w:r>
            <w:r>
              <w:rPr>
                <w:noProof/>
                <w:webHidden/>
              </w:rPr>
              <w:t>3</w:t>
            </w:r>
            <w:r>
              <w:rPr>
                <w:noProof/>
                <w:webHidden/>
              </w:rPr>
              <w:fldChar w:fldCharType="end"/>
            </w:r>
          </w:hyperlink>
        </w:p>
        <w:p w14:paraId="108ED102" w14:textId="09A9B160" w:rsidR="006C6B85" w:rsidRDefault="006C6B85">
          <w:pPr>
            <w:pStyle w:val="TOC1"/>
            <w:tabs>
              <w:tab w:val="right" w:leader="dot" w:pos="9062"/>
            </w:tabs>
            <w:rPr>
              <w:rFonts w:asciiTheme="minorHAnsi" w:eastAsiaTheme="minorEastAsia" w:hAnsiTheme="minorHAnsi" w:cstheme="minorBidi"/>
              <w:b w:val="0"/>
              <w:bCs w:val="0"/>
              <w:noProof/>
              <w:kern w:val="2"/>
              <w:sz w:val="24"/>
              <w:szCs w:val="24"/>
              <w:lang w:val="en-US"/>
              <w14:ligatures w14:val="standardContextual"/>
            </w:rPr>
          </w:pPr>
          <w:hyperlink w:anchor="_Toc242634482" w:history="1">
            <w:r w:rsidRPr="00567ABE">
              <w:rPr>
                <w:rStyle w:val="Hyperlink"/>
                <w:noProof/>
              </w:rPr>
              <w:t>CHƯƠNG 1: YÊU CẦU VÀ KẾ HOẠCH THỰC HIỆN</w:t>
            </w:r>
            <w:r>
              <w:rPr>
                <w:noProof/>
                <w:webHidden/>
              </w:rPr>
              <w:tab/>
            </w:r>
            <w:r>
              <w:rPr>
                <w:noProof/>
                <w:webHidden/>
              </w:rPr>
              <w:fldChar w:fldCharType="begin"/>
            </w:r>
            <w:r>
              <w:rPr>
                <w:noProof/>
                <w:webHidden/>
              </w:rPr>
              <w:instrText xml:space="preserve"> PAGEREF _Toc242634482 \h </w:instrText>
            </w:r>
            <w:r>
              <w:rPr>
                <w:noProof/>
                <w:webHidden/>
              </w:rPr>
            </w:r>
            <w:r>
              <w:rPr>
                <w:noProof/>
                <w:webHidden/>
              </w:rPr>
              <w:fldChar w:fldCharType="separate"/>
            </w:r>
            <w:r>
              <w:rPr>
                <w:noProof/>
                <w:webHidden/>
              </w:rPr>
              <w:t>3</w:t>
            </w:r>
            <w:r>
              <w:rPr>
                <w:noProof/>
                <w:webHidden/>
              </w:rPr>
              <w:fldChar w:fldCharType="end"/>
            </w:r>
          </w:hyperlink>
        </w:p>
        <w:p w14:paraId="51F4E0EA" w14:textId="660FE603"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83" w:history="1">
            <w:r w:rsidRPr="006C6B85">
              <w:rPr>
                <w:rStyle w:val="Hyperlink"/>
                <w:b/>
                <w:bCs/>
                <w:noProof/>
              </w:rPr>
              <w:t>1.1. Yêu cầu của đồ án</w:t>
            </w:r>
            <w:r w:rsidRPr="006C6B85">
              <w:rPr>
                <w:b/>
                <w:bCs/>
                <w:noProof/>
                <w:webHidden/>
              </w:rPr>
              <w:tab/>
            </w:r>
            <w:r w:rsidRPr="006C6B85">
              <w:rPr>
                <w:b/>
                <w:bCs/>
                <w:noProof/>
                <w:webHidden/>
              </w:rPr>
              <w:fldChar w:fldCharType="begin"/>
            </w:r>
            <w:r w:rsidRPr="006C6B85">
              <w:rPr>
                <w:b/>
                <w:bCs/>
                <w:noProof/>
                <w:webHidden/>
              </w:rPr>
              <w:instrText xml:space="preserve"> PAGEREF _Toc242634483 \h </w:instrText>
            </w:r>
            <w:r w:rsidRPr="006C6B85">
              <w:rPr>
                <w:b/>
                <w:bCs/>
                <w:noProof/>
                <w:webHidden/>
              </w:rPr>
            </w:r>
            <w:r w:rsidRPr="006C6B85">
              <w:rPr>
                <w:b/>
                <w:bCs/>
                <w:noProof/>
                <w:webHidden/>
              </w:rPr>
              <w:fldChar w:fldCharType="separate"/>
            </w:r>
            <w:r w:rsidRPr="006C6B85">
              <w:rPr>
                <w:b/>
                <w:bCs/>
                <w:noProof/>
                <w:webHidden/>
              </w:rPr>
              <w:t>3</w:t>
            </w:r>
            <w:r w:rsidRPr="006C6B85">
              <w:rPr>
                <w:b/>
                <w:bCs/>
                <w:noProof/>
                <w:webHidden/>
              </w:rPr>
              <w:fldChar w:fldCharType="end"/>
            </w:r>
          </w:hyperlink>
        </w:p>
        <w:p w14:paraId="3A654AC6" w14:textId="649BEB58"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84" w:history="1">
            <w:r w:rsidRPr="006C6B85">
              <w:rPr>
                <w:rStyle w:val="Hyperlink"/>
                <w:b/>
                <w:bCs/>
                <w:noProof/>
              </w:rPr>
              <w:t>1.2. Bảng phân công nhiệm vụ tuần 1</w:t>
            </w:r>
            <w:r w:rsidRPr="006C6B85">
              <w:rPr>
                <w:b/>
                <w:bCs/>
                <w:noProof/>
                <w:webHidden/>
              </w:rPr>
              <w:tab/>
            </w:r>
            <w:r w:rsidRPr="006C6B85">
              <w:rPr>
                <w:b/>
                <w:bCs/>
                <w:noProof/>
                <w:webHidden/>
              </w:rPr>
              <w:fldChar w:fldCharType="begin"/>
            </w:r>
            <w:r w:rsidRPr="006C6B85">
              <w:rPr>
                <w:b/>
                <w:bCs/>
                <w:noProof/>
                <w:webHidden/>
              </w:rPr>
              <w:instrText xml:space="preserve"> PAGEREF _Toc242634484 \h </w:instrText>
            </w:r>
            <w:r w:rsidRPr="006C6B85">
              <w:rPr>
                <w:b/>
                <w:bCs/>
                <w:noProof/>
                <w:webHidden/>
              </w:rPr>
            </w:r>
            <w:r w:rsidRPr="006C6B85">
              <w:rPr>
                <w:b/>
                <w:bCs/>
                <w:noProof/>
                <w:webHidden/>
              </w:rPr>
              <w:fldChar w:fldCharType="separate"/>
            </w:r>
            <w:r w:rsidRPr="006C6B85">
              <w:rPr>
                <w:b/>
                <w:bCs/>
                <w:noProof/>
                <w:webHidden/>
              </w:rPr>
              <w:t>4</w:t>
            </w:r>
            <w:r w:rsidRPr="006C6B85">
              <w:rPr>
                <w:b/>
                <w:bCs/>
                <w:noProof/>
                <w:webHidden/>
              </w:rPr>
              <w:fldChar w:fldCharType="end"/>
            </w:r>
          </w:hyperlink>
        </w:p>
        <w:p w14:paraId="5AF258A2" w14:textId="4168B8CB"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85" w:history="1">
            <w:r w:rsidRPr="006C6B85">
              <w:rPr>
                <w:rStyle w:val="Hyperlink"/>
                <w:b/>
                <w:bCs/>
                <w:noProof/>
              </w:rPr>
              <w:t>1.3. Kế hoạch dự kiến trong 4 tuần</w:t>
            </w:r>
            <w:r w:rsidRPr="006C6B85">
              <w:rPr>
                <w:b/>
                <w:bCs/>
                <w:noProof/>
                <w:webHidden/>
              </w:rPr>
              <w:tab/>
            </w:r>
            <w:r w:rsidRPr="006C6B85">
              <w:rPr>
                <w:b/>
                <w:bCs/>
                <w:noProof/>
                <w:webHidden/>
              </w:rPr>
              <w:fldChar w:fldCharType="begin"/>
            </w:r>
            <w:r w:rsidRPr="006C6B85">
              <w:rPr>
                <w:b/>
                <w:bCs/>
                <w:noProof/>
                <w:webHidden/>
              </w:rPr>
              <w:instrText xml:space="preserve"> PAGEREF _Toc242634485 \h </w:instrText>
            </w:r>
            <w:r w:rsidRPr="006C6B85">
              <w:rPr>
                <w:b/>
                <w:bCs/>
                <w:noProof/>
                <w:webHidden/>
              </w:rPr>
            </w:r>
            <w:r w:rsidRPr="006C6B85">
              <w:rPr>
                <w:b/>
                <w:bCs/>
                <w:noProof/>
                <w:webHidden/>
              </w:rPr>
              <w:fldChar w:fldCharType="separate"/>
            </w:r>
            <w:r w:rsidRPr="006C6B85">
              <w:rPr>
                <w:b/>
                <w:bCs/>
                <w:noProof/>
                <w:webHidden/>
              </w:rPr>
              <w:t>4</w:t>
            </w:r>
            <w:r w:rsidRPr="006C6B85">
              <w:rPr>
                <w:b/>
                <w:bCs/>
                <w:noProof/>
                <w:webHidden/>
              </w:rPr>
              <w:fldChar w:fldCharType="end"/>
            </w:r>
          </w:hyperlink>
        </w:p>
        <w:p w14:paraId="1E3F1C5D" w14:textId="58D0B92C" w:rsidR="006C6B85" w:rsidRDefault="006C6B85">
          <w:pPr>
            <w:pStyle w:val="TOC1"/>
            <w:tabs>
              <w:tab w:val="right" w:leader="dot" w:pos="9062"/>
            </w:tabs>
            <w:rPr>
              <w:rFonts w:asciiTheme="minorHAnsi" w:eastAsiaTheme="minorEastAsia" w:hAnsiTheme="minorHAnsi" w:cstheme="minorBidi"/>
              <w:b w:val="0"/>
              <w:bCs w:val="0"/>
              <w:noProof/>
              <w:kern w:val="2"/>
              <w:sz w:val="24"/>
              <w:szCs w:val="24"/>
              <w:lang w:val="en-US"/>
              <w14:ligatures w14:val="standardContextual"/>
            </w:rPr>
          </w:pPr>
          <w:hyperlink w:anchor="_Toc242634486" w:history="1">
            <w:r w:rsidRPr="00567ABE">
              <w:rPr>
                <w:rStyle w:val="Hyperlink"/>
                <w:noProof/>
              </w:rPr>
              <w:t>CHƯƠNG 2: TÌM HIỂU DỊCH VỤ VÀ THIẾT KẾ KIẾN TRÚC</w:t>
            </w:r>
            <w:r>
              <w:rPr>
                <w:noProof/>
                <w:webHidden/>
              </w:rPr>
              <w:tab/>
            </w:r>
            <w:r>
              <w:rPr>
                <w:noProof/>
                <w:webHidden/>
              </w:rPr>
              <w:fldChar w:fldCharType="begin"/>
            </w:r>
            <w:r>
              <w:rPr>
                <w:noProof/>
                <w:webHidden/>
              </w:rPr>
              <w:instrText xml:space="preserve"> PAGEREF _Toc242634486 \h </w:instrText>
            </w:r>
            <w:r>
              <w:rPr>
                <w:noProof/>
                <w:webHidden/>
              </w:rPr>
            </w:r>
            <w:r>
              <w:rPr>
                <w:noProof/>
                <w:webHidden/>
              </w:rPr>
              <w:fldChar w:fldCharType="separate"/>
            </w:r>
            <w:r>
              <w:rPr>
                <w:noProof/>
                <w:webHidden/>
              </w:rPr>
              <w:t>6</w:t>
            </w:r>
            <w:r>
              <w:rPr>
                <w:noProof/>
                <w:webHidden/>
              </w:rPr>
              <w:fldChar w:fldCharType="end"/>
            </w:r>
          </w:hyperlink>
        </w:p>
        <w:p w14:paraId="762FE9A2" w14:textId="314D493F"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87" w:history="1">
            <w:r w:rsidRPr="006C6B85">
              <w:rPr>
                <w:rStyle w:val="Hyperlink"/>
                <w:b/>
                <w:bCs/>
                <w:noProof/>
              </w:rPr>
              <w:t>2.1. Vai trò của các dịch vụ</w:t>
            </w:r>
            <w:r w:rsidRPr="006C6B85">
              <w:rPr>
                <w:b/>
                <w:bCs/>
                <w:noProof/>
                <w:webHidden/>
              </w:rPr>
              <w:tab/>
            </w:r>
            <w:r w:rsidRPr="006C6B85">
              <w:rPr>
                <w:b/>
                <w:bCs/>
                <w:noProof/>
                <w:webHidden/>
              </w:rPr>
              <w:fldChar w:fldCharType="begin"/>
            </w:r>
            <w:r w:rsidRPr="006C6B85">
              <w:rPr>
                <w:b/>
                <w:bCs/>
                <w:noProof/>
                <w:webHidden/>
              </w:rPr>
              <w:instrText xml:space="preserve"> PAGEREF _Toc242634487 \h </w:instrText>
            </w:r>
            <w:r w:rsidRPr="006C6B85">
              <w:rPr>
                <w:b/>
                <w:bCs/>
                <w:noProof/>
                <w:webHidden/>
              </w:rPr>
            </w:r>
            <w:r w:rsidRPr="006C6B85">
              <w:rPr>
                <w:b/>
                <w:bCs/>
                <w:noProof/>
                <w:webHidden/>
              </w:rPr>
              <w:fldChar w:fldCharType="separate"/>
            </w:r>
            <w:r w:rsidRPr="006C6B85">
              <w:rPr>
                <w:b/>
                <w:bCs/>
                <w:noProof/>
                <w:webHidden/>
              </w:rPr>
              <w:t>6</w:t>
            </w:r>
            <w:r w:rsidRPr="006C6B85">
              <w:rPr>
                <w:b/>
                <w:bCs/>
                <w:noProof/>
                <w:webHidden/>
              </w:rPr>
              <w:fldChar w:fldCharType="end"/>
            </w:r>
          </w:hyperlink>
        </w:p>
        <w:p w14:paraId="2722E17E" w14:textId="79D166C5"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88" w:history="1">
            <w:r w:rsidRPr="006C6B85">
              <w:rPr>
                <w:rStyle w:val="Hyperlink"/>
                <w:b/>
                <w:bCs/>
                <w:noProof/>
              </w:rPr>
              <w:t>2.2. Kiến trúc mục tiêu</w:t>
            </w:r>
            <w:r w:rsidRPr="006C6B85">
              <w:rPr>
                <w:b/>
                <w:bCs/>
                <w:noProof/>
                <w:webHidden/>
              </w:rPr>
              <w:tab/>
            </w:r>
            <w:r w:rsidRPr="006C6B85">
              <w:rPr>
                <w:b/>
                <w:bCs/>
                <w:noProof/>
                <w:webHidden/>
              </w:rPr>
              <w:fldChar w:fldCharType="begin"/>
            </w:r>
            <w:r w:rsidRPr="006C6B85">
              <w:rPr>
                <w:b/>
                <w:bCs/>
                <w:noProof/>
                <w:webHidden/>
              </w:rPr>
              <w:instrText xml:space="preserve"> PAGEREF _Toc242634488 \h </w:instrText>
            </w:r>
            <w:r w:rsidRPr="006C6B85">
              <w:rPr>
                <w:b/>
                <w:bCs/>
                <w:noProof/>
                <w:webHidden/>
              </w:rPr>
            </w:r>
            <w:r w:rsidRPr="006C6B85">
              <w:rPr>
                <w:b/>
                <w:bCs/>
                <w:noProof/>
                <w:webHidden/>
              </w:rPr>
              <w:fldChar w:fldCharType="separate"/>
            </w:r>
            <w:r w:rsidRPr="006C6B85">
              <w:rPr>
                <w:b/>
                <w:bCs/>
                <w:noProof/>
                <w:webHidden/>
              </w:rPr>
              <w:t>7</w:t>
            </w:r>
            <w:r w:rsidRPr="006C6B85">
              <w:rPr>
                <w:b/>
                <w:bCs/>
                <w:noProof/>
                <w:webHidden/>
              </w:rPr>
              <w:fldChar w:fldCharType="end"/>
            </w:r>
          </w:hyperlink>
        </w:p>
        <w:p w14:paraId="00315926" w14:textId="1F2ED40B" w:rsidR="006C6B85" w:rsidRDefault="006C6B85">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2634489" w:history="1">
            <w:r w:rsidRPr="00567ABE">
              <w:rPr>
                <w:rStyle w:val="Hyperlink"/>
                <w:noProof/>
              </w:rPr>
              <w:t>2.2.1. Sơ đồ kiến trúc</w:t>
            </w:r>
            <w:r>
              <w:rPr>
                <w:noProof/>
                <w:webHidden/>
              </w:rPr>
              <w:tab/>
            </w:r>
            <w:r>
              <w:rPr>
                <w:noProof/>
                <w:webHidden/>
              </w:rPr>
              <w:fldChar w:fldCharType="begin"/>
            </w:r>
            <w:r>
              <w:rPr>
                <w:noProof/>
                <w:webHidden/>
              </w:rPr>
              <w:instrText xml:space="preserve"> PAGEREF _Toc242634489 \h </w:instrText>
            </w:r>
            <w:r>
              <w:rPr>
                <w:noProof/>
                <w:webHidden/>
              </w:rPr>
            </w:r>
            <w:r>
              <w:rPr>
                <w:noProof/>
                <w:webHidden/>
              </w:rPr>
              <w:fldChar w:fldCharType="separate"/>
            </w:r>
            <w:r>
              <w:rPr>
                <w:noProof/>
                <w:webHidden/>
              </w:rPr>
              <w:t>8</w:t>
            </w:r>
            <w:r>
              <w:rPr>
                <w:noProof/>
                <w:webHidden/>
              </w:rPr>
              <w:fldChar w:fldCharType="end"/>
            </w:r>
          </w:hyperlink>
        </w:p>
        <w:p w14:paraId="0035A707" w14:textId="4C15AE25" w:rsidR="006C6B85" w:rsidRDefault="006C6B85">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2634490" w:history="1">
            <w:r w:rsidRPr="00567ABE">
              <w:rPr>
                <w:rStyle w:val="Hyperlink"/>
                <w:noProof/>
              </w:rPr>
              <w:t>2.2.2. Hiện trạng triển khai tuần 1</w:t>
            </w:r>
            <w:r>
              <w:rPr>
                <w:noProof/>
                <w:webHidden/>
              </w:rPr>
              <w:tab/>
            </w:r>
            <w:r>
              <w:rPr>
                <w:noProof/>
                <w:webHidden/>
              </w:rPr>
              <w:fldChar w:fldCharType="begin"/>
            </w:r>
            <w:r>
              <w:rPr>
                <w:noProof/>
                <w:webHidden/>
              </w:rPr>
              <w:instrText xml:space="preserve"> PAGEREF _Toc242634490 \h </w:instrText>
            </w:r>
            <w:r>
              <w:rPr>
                <w:noProof/>
                <w:webHidden/>
              </w:rPr>
            </w:r>
            <w:r>
              <w:rPr>
                <w:noProof/>
                <w:webHidden/>
              </w:rPr>
              <w:fldChar w:fldCharType="separate"/>
            </w:r>
            <w:r>
              <w:rPr>
                <w:noProof/>
                <w:webHidden/>
              </w:rPr>
              <w:t>8</w:t>
            </w:r>
            <w:r>
              <w:rPr>
                <w:noProof/>
                <w:webHidden/>
              </w:rPr>
              <w:fldChar w:fldCharType="end"/>
            </w:r>
          </w:hyperlink>
        </w:p>
        <w:p w14:paraId="25556F11" w14:textId="3C00ADAC"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91" w:history="1">
            <w:r w:rsidRPr="006C6B85">
              <w:rPr>
                <w:rStyle w:val="Hyperlink"/>
                <w:b/>
                <w:bCs/>
                <w:noProof/>
              </w:rPr>
              <w:t>2.3. Thiết kế luồng trạng thái</w:t>
            </w:r>
            <w:r w:rsidRPr="006C6B85">
              <w:rPr>
                <w:b/>
                <w:bCs/>
                <w:noProof/>
                <w:webHidden/>
              </w:rPr>
              <w:tab/>
            </w:r>
            <w:r w:rsidRPr="006C6B85">
              <w:rPr>
                <w:b/>
                <w:bCs/>
                <w:noProof/>
                <w:webHidden/>
              </w:rPr>
              <w:fldChar w:fldCharType="begin"/>
            </w:r>
            <w:r w:rsidRPr="006C6B85">
              <w:rPr>
                <w:b/>
                <w:bCs/>
                <w:noProof/>
                <w:webHidden/>
              </w:rPr>
              <w:instrText xml:space="preserve"> PAGEREF _Toc242634491 \h </w:instrText>
            </w:r>
            <w:r w:rsidRPr="006C6B85">
              <w:rPr>
                <w:b/>
                <w:bCs/>
                <w:noProof/>
                <w:webHidden/>
              </w:rPr>
            </w:r>
            <w:r w:rsidRPr="006C6B85">
              <w:rPr>
                <w:b/>
                <w:bCs/>
                <w:noProof/>
                <w:webHidden/>
              </w:rPr>
              <w:fldChar w:fldCharType="separate"/>
            </w:r>
            <w:r w:rsidRPr="006C6B85">
              <w:rPr>
                <w:b/>
                <w:bCs/>
                <w:noProof/>
                <w:webHidden/>
              </w:rPr>
              <w:t>9</w:t>
            </w:r>
            <w:r w:rsidRPr="006C6B85">
              <w:rPr>
                <w:b/>
                <w:bCs/>
                <w:noProof/>
                <w:webHidden/>
              </w:rPr>
              <w:fldChar w:fldCharType="end"/>
            </w:r>
          </w:hyperlink>
        </w:p>
        <w:p w14:paraId="5992B7E1" w14:textId="65279F8B"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92" w:history="1">
            <w:r w:rsidRPr="006C6B85">
              <w:rPr>
                <w:rStyle w:val="Hyperlink"/>
                <w:b/>
                <w:bCs/>
                <w:noProof/>
              </w:rPr>
              <w:t>2.4. Thiết kế dữ liệu</w:t>
            </w:r>
            <w:r w:rsidRPr="006C6B85">
              <w:rPr>
                <w:b/>
                <w:bCs/>
                <w:noProof/>
                <w:webHidden/>
              </w:rPr>
              <w:tab/>
            </w:r>
            <w:r w:rsidRPr="006C6B85">
              <w:rPr>
                <w:b/>
                <w:bCs/>
                <w:noProof/>
                <w:webHidden/>
              </w:rPr>
              <w:fldChar w:fldCharType="begin"/>
            </w:r>
            <w:r w:rsidRPr="006C6B85">
              <w:rPr>
                <w:b/>
                <w:bCs/>
                <w:noProof/>
                <w:webHidden/>
              </w:rPr>
              <w:instrText xml:space="preserve"> PAGEREF _Toc242634492 \h </w:instrText>
            </w:r>
            <w:r w:rsidRPr="006C6B85">
              <w:rPr>
                <w:b/>
                <w:bCs/>
                <w:noProof/>
                <w:webHidden/>
              </w:rPr>
            </w:r>
            <w:r w:rsidRPr="006C6B85">
              <w:rPr>
                <w:b/>
                <w:bCs/>
                <w:noProof/>
                <w:webHidden/>
              </w:rPr>
              <w:fldChar w:fldCharType="separate"/>
            </w:r>
            <w:r w:rsidRPr="006C6B85">
              <w:rPr>
                <w:b/>
                <w:bCs/>
                <w:noProof/>
                <w:webHidden/>
              </w:rPr>
              <w:t>10</w:t>
            </w:r>
            <w:r w:rsidRPr="006C6B85">
              <w:rPr>
                <w:b/>
                <w:bCs/>
                <w:noProof/>
                <w:webHidden/>
              </w:rPr>
              <w:fldChar w:fldCharType="end"/>
            </w:r>
          </w:hyperlink>
        </w:p>
        <w:p w14:paraId="6CA50951" w14:textId="4768E22F" w:rsidR="006C6B85" w:rsidRDefault="006C6B85">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2634493" w:history="1">
            <w:r w:rsidRPr="00567ABE">
              <w:rPr>
                <w:rStyle w:val="Hyperlink"/>
                <w:noProof/>
              </w:rPr>
              <w:t>2.4.1. Bảng Orders</w:t>
            </w:r>
            <w:r>
              <w:rPr>
                <w:noProof/>
                <w:webHidden/>
              </w:rPr>
              <w:tab/>
            </w:r>
            <w:r>
              <w:rPr>
                <w:noProof/>
                <w:webHidden/>
              </w:rPr>
              <w:fldChar w:fldCharType="begin"/>
            </w:r>
            <w:r>
              <w:rPr>
                <w:noProof/>
                <w:webHidden/>
              </w:rPr>
              <w:instrText xml:space="preserve"> PAGEREF _Toc242634493 \h </w:instrText>
            </w:r>
            <w:r>
              <w:rPr>
                <w:noProof/>
                <w:webHidden/>
              </w:rPr>
            </w:r>
            <w:r>
              <w:rPr>
                <w:noProof/>
                <w:webHidden/>
              </w:rPr>
              <w:fldChar w:fldCharType="separate"/>
            </w:r>
            <w:r>
              <w:rPr>
                <w:noProof/>
                <w:webHidden/>
              </w:rPr>
              <w:t>10</w:t>
            </w:r>
            <w:r>
              <w:rPr>
                <w:noProof/>
                <w:webHidden/>
              </w:rPr>
              <w:fldChar w:fldCharType="end"/>
            </w:r>
          </w:hyperlink>
        </w:p>
        <w:p w14:paraId="12635107" w14:textId="02E28F48" w:rsidR="006C6B85" w:rsidRDefault="006C6B85">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2634494" w:history="1">
            <w:r w:rsidRPr="00567ABE">
              <w:rPr>
                <w:rStyle w:val="Hyperlink"/>
                <w:noProof/>
              </w:rPr>
              <w:t>2.4.2. Bảng Connections</w:t>
            </w:r>
            <w:r>
              <w:rPr>
                <w:noProof/>
                <w:webHidden/>
              </w:rPr>
              <w:tab/>
            </w:r>
            <w:r>
              <w:rPr>
                <w:noProof/>
                <w:webHidden/>
              </w:rPr>
              <w:fldChar w:fldCharType="begin"/>
            </w:r>
            <w:r>
              <w:rPr>
                <w:noProof/>
                <w:webHidden/>
              </w:rPr>
              <w:instrText xml:space="preserve"> PAGEREF _Toc242634494 \h </w:instrText>
            </w:r>
            <w:r>
              <w:rPr>
                <w:noProof/>
                <w:webHidden/>
              </w:rPr>
            </w:r>
            <w:r>
              <w:rPr>
                <w:noProof/>
                <w:webHidden/>
              </w:rPr>
              <w:fldChar w:fldCharType="separate"/>
            </w:r>
            <w:r>
              <w:rPr>
                <w:noProof/>
                <w:webHidden/>
              </w:rPr>
              <w:t>10</w:t>
            </w:r>
            <w:r>
              <w:rPr>
                <w:noProof/>
                <w:webHidden/>
              </w:rPr>
              <w:fldChar w:fldCharType="end"/>
            </w:r>
          </w:hyperlink>
        </w:p>
        <w:p w14:paraId="072842E7" w14:textId="24A00BD5" w:rsidR="006C6B85" w:rsidRDefault="006C6B85">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42634495" w:history="1">
            <w:r w:rsidRPr="00567ABE">
              <w:rPr>
                <w:rStyle w:val="Hyperlink"/>
                <w:noProof/>
              </w:rPr>
              <w:t>2.4.3. Bảng WorkflowTasks</w:t>
            </w:r>
            <w:r>
              <w:rPr>
                <w:noProof/>
                <w:webHidden/>
              </w:rPr>
              <w:tab/>
            </w:r>
            <w:r>
              <w:rPr>
                <w:noProof/>
                <w:webHidden/>
              </w:rPr>
              <w:fldChar w:fldCharType="begin"/>
            </w:r>
            <w:r>
              <w:rPr>
                <w:noProof/>
                <w:webHidden/>
              </w:rPr>
              <w:instrText xml:space="preserve"> PAGEREF _Toc242634495 \h </w:instrText>
            </w:r>
            <w:r>
              <w:rPr>
                <w:noProof/>
                <w:webHidden/>
              </w:rPr>
            </w:r>
            <w:r>
              <w:rPr>
                <w:noProof/>
                <w:webHidden/>
              </w:rPr>
              <w:fldChar w:fldCharType="separate"/>
            </w:r>
            <w:r>
              <w:rPr>
                <w:noProof/>
                <w:webHidden/>
              </w:rPr>
              <w:t>10</w:t>
            </w:r>
            <w:r>
              <w:rPr>
                <w:noProof/>
                <w:webHidden/>
              </w:rPr>
              <w:fldChar w:fldCharType="end"/>
            </w:r>
          </w:hyperlink>
        </w:p>
        <w:p w14:paraId="2E9B44BA" w14:textId="3DDFEFB5"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96" w:history="1">
            <w:r w:rsidRPr="006C6B85">
              <w:rPr>
                <w:rStyle w:val="Hyperlink"/>
                <w:b/>
                <w:bCs/>
                <w:noProof/>
              </w:rPr>
              <w:t>2.5. Quyền truy cập và quy ước cấu hình</w:t>
            </w:r>
            <w:r w:rsidRPr="006C6B85">
              <w:rPr>
                <w:b/>
                <w:bCs/>
                <w:noProof/>
                <w:webHidden/>
              </w:rPr>
              <w:tab/>
            </w:r>
            <w:r w:rsidRPr="006C6B85">
              <w:rPr>
                <w:b/>
                <w:bCs/>
                <w:noProof/>
                <w:webHidden/>
              </w:rPr>
              <w:fldChar w:fldCharType="begin"/>
            </w:r>
            <w:r w:rsidRPr="006C6B85">
              <w:rPr>
                <w:b/>
                <w:bCs/>
                <w:noProof/>
                <w:webHidden/>
              </w:rPr>
              <w:instrText xml:space="preserve"> PAGEREF _Toc242634496 \h </w:instrText>
            </w:r>
            <w:r w:rsidRPr="006C6B85">
              <w:rPr>
                <w:b/>
                <w:bCs/>
                <w:noProof/>
                <w:webHidden/>
              </w:rPr>
            </w:r>
            <w:r w:rsidRPr="006C6B85">
              <w:rPr>
                <w:b/>
                <w:bCs/>
                <w:noProof/>
                <w:webHidden/>
              </w:rPr>
              <w:fldChar w:fldCharType="separate"/>
            </w:r>
            <w:r w:rsidRPr="006C6B85">
              <w:rPr>
                <w:b/>
                <w:bCs/>
                <w:noProof/>
                <w:webHidden/>
              </w:rPr>
              <w:t>10</w:t>
            </w:r>
            <w:r w:rsidRPr="006C6B85">
              <w:rPr>
                <w:b/>
                <w:bCs/>
                <w:noProof/>
                <w:webHidden/>
              </w:rPr>
              <w:fldChar w:fldCharType="end"/>
            </w:r>
          </w:hyperlink>
        </w:p>
        <w:p w14:paraId="15A85EE0" w14:textId="1F4107C6" w:rsidR="006C6B85" w:rsidRDefault="006C6B85">
          <w:pPr>
            <w:pStyle w:val="TOC1"/>
            <w:tabs>
              <w:tab w:val="right" w:leader="dot" w:pos="9062"/>
            </w:tabs>
            <w:rPr>
              <w:rFonts w:asciiTheme="minorHAnsi" w:eastAsiaTheme="minorEastAsia" w:hAnsiTheme="minorHAnsi" w:cstheme="minorBidi"/>
              <w:b w:val="0"/>
              <w:bCs w:val="0"/>
              <w:noProof/>
              <w:kern w:val="2"/>
              <w:sz w:val="24"/>
              <w:szCs w:val="24"/>
              <w:lang w:val="en-US"/>
              <w14:ligatures w14:val="standardContextual"/>
            </w:rPr>
          </w:pPr>
          <w:hyperlink w:anchor="_Toc242634497" w:history="1">
            <w:r w:rsidRPr="00567ABE">
              <w:rPr>
                <w:rStyle w:val="Hyperlink"/>
                <w:noProof/>
              </w:rPr>
              <w:t>CHƯƠNG 3: NHẬT KÝ LÀM VIỆC TUẦN 1</w:t>
            </w:r>
            <w:r>
              <w:rPr>
                <w:noProof/>
                <w:webHidden/>
              </w:rPr>
              <w:tab/>
            </w:r>
            <w:r>
              <w:rPr>
                <w:noProof/>
                <w:webHidden/>
              </w:rPr>
              <w:fldChar w:fldCharType="begin"/>
            </w:r>
            <w:r>
              <w:rPr>
                <w:noProof/>
                <w:webHidden/>
              </w:rPr>
              <w:instrText xml:space="preserve"> PAGEREF _Toc242634497 \h </w:instrText>
            </w:r>
            <w:r>
              <w:rPr>
                <w:noProof/>
                <w:webHidden/>
              </w:rPr>
            </w:r>
            <w:r>
              <w:rPr>
                <w:noProof/>
                <w:webHidden/>
              </w:rPr>
              <w:fldChar w:fldCharType="separate"/>
            </w:r>
            <w:r>
              <w:rPr>
                <w:noProof/>
                <w:webHidden/>
              </w:rPr>
              <w:t>12</w:t>
            </w:r>
            <w:r>
              <w:rPr>
                <w:noProof/>
                <w:webHidden/>
              </w:rPr>
              <w:fldChar w:fldCharType="end"/>
            </w:r>
          </w:hyperlink>
        </w:p>
        <w:p w14:paraId="774C7FE7" w14:textId="0CB13CF8"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98" w:history="1">
            <w:r w:rsidRPr="006C6B85">
              <w:rPr>
                <w:rStyle w:val="Hyperlink"/>
                <w:b/>
                <w:bCs/>
                <w:noProof/>
              </w:rPr>
              <w:t>3.1. TV1 – Trương Tấn Phát</w:t>
            </w:r>
            <w:r w:rsidRPr="006C6B85">
              <w:rPr>
                <w:b/>
                <w:bCs/>
                <w:noProof/>
                <w:webHidden/>
              </w:rPr>
              <w:tab/>
            </w:r>
            <w:r w:rsidRPr="006C6B85">
              <w:rPr>
                <w:b/>
                <w:bCs/>
                <w:noProof/>
                <w:webHidden/>
              </w:rPr>
              <w:fldChar w:fldCharType="begin"/>
            </w:r>
            <w:r w:rsidRPr="006C6B85">
              <w:rPr>
                <w:b/>
                <w:bCs/>
                <w:noProof/>
                <w:webHidden/>
              </w:rPr>
              <w:instrText xml:space="preserve"> PAGEREF _Toc242634498 \h </w:instrText>
            </w:r>
            <w:r w:rsidRPr="006C6B85">
              <w:rPr>
                <w:b/>
                <w:bCs/>
                <w:noProof/>
                <w:webHidden/>
              </w:rPr>
            </w:r>
            <w:r w:rsidRPr="006C6B85">
              <w:rPr>
                <w:b/>
                <w:bCs/>
                <w:noProof/>
                <w:webHidden/>
              </w:rPr>
              <w:fldChar w:fldCharType="separate"/>
            </w:r>
            <w:r w:rsidRPr="006C6B85">
              <w:rPr>
                <w:b/>
                <w:bCs/>
                <w:noProof/>
                <w:webHidden/>
              </w:rPr>
              <w:t>12</w:t>
            </w:r>
            <w:r w:rsidRPr="006C6B85">
              <w:rPr>
                <w:b/>
                <w:bCs/>
                <w:noProof/>
                <w:webHidden/>
              </w:rPr>
              <w:fldChar w:fldCharType="end"/>
            </w:r>
          </w:hyperlink>
        </w:p>
        <w:p w14:paraId="4CD3BA87" w14:textId="77B5D561" w:rsidR="006C6B85" w:rsidRPr="006C6B85" w:rsidRDefault="006C6B85">
          <w:pPr>
            <w:pStyle w:val="TOC2"/>
            <w:tabs>
              <w:tab w:val="right" w:leader="dot" w:pos="9062"/>
            </w:tabs>
            <w:rPr>
              <w:rFonts w:asciiTheme="minorHAnsi" w:eastAsiaTheme="minorEastAsia" w:hAnsiTheme="minorHAnsi" w:cstheme="minorBidi"/>
              <w:b/>
              <w:bCs/>
              <w:noProof/>
              <w:kern w:val="2"/>
              <w:sz w:val="24"/>
              <w:szCs w:val="24"/>
              <w:lang w:val="en-US"/>
              <w14:ligatures w14:val="standardContextual"/>
            </w:rPr>
          </w:pPr>
          <w:hyperlink w:anchor="_Toc242634499" w:history="1">
            <w:r w:rsidRPr="006C6B85">
              <w:rPr>
                <w:rStyle w:val="Hyperlink"/>
                <w:b/>
                <w:bCs/>
                <w:noProof/>
              </w:rPr>
              <w:t>3.2. TV2 – Nguyễn Lê Huy</w:t>
            </w:r>
            <w:r w:rsidRPr="006C6B85">
              <w:rPr>
                <w:b/>
                <w:bCs/>
                <w:noProof/>
                <w:webHidden/>
              </w:rPr>
              <w:tab/>
            </w:r>
            <w:r w:rsidRPr="006C6B85">
              <w:rPr>
                <w:b/>
                <w:bCs/>
                <w:noProof/>
                <w:webHidden/>
              </w:rPr>
              <w:fldChar w:fldCharType="begin"/>
            </w:r>
            <w:r w:rsidRPr="006C6B85">
              <w:rPr>
                <w:b/>
                <w:bCs/>
                <w:noProof/>
                <w:webHidden/>
              </w:rPr>
              <w:instrText xml:space="preserve"> PAGEREF _Toc242634499 \h </w:instrText>
            </w:r>
            <w:r w:rsidRPr="006C6B85">
              <w:rPr>
                <w:b/>
                <w:bCs/>
                <w:noProof/>
                <w:webHidden/>
              </w:rPr>
            </w:r>
            <w:r w:rsidRPr="006C6B85">
              <w:rPr>
                <w:b/>
                <w:bCs/>
                <w:noProof/>
                <w:webHidden/>
              </w:rPr>
              <w:fldChar w:fldCharType="separate"/>
            </w:r>
            <w:r w:rsidRPr="006C6B85">
              <w:rPr>
                <w:b/>
                <w:bCs/>
                <w:noProof/>
                <w:webHidden/>
              </w:rPr>
              <w:t>16</w:t>
            </w:r>
            <w:r w:rsidRPr="006C6B85">
              <w:rPr>
                <w:b/>
                <w:bCs/>
                <w:noProof/>
                <w:webHidden/>
              </w:rPr>
              <w:fldChar w:fldCharType="end"/>
            </w:r>
          </w:hyperlink>
        </w:p>
        <w:p w14:paraId="71A79F63" w14:textId="31CA3F2D" w:rsidR="006C6B85" w:rsidRDefault="006C6B85">
          <w:pPr>
            <w:pStyle w:val="TOC1"/>
            <w:tabs>
              <w:tab w:val="right" w:leader="dot" w:pos="9062"/>
            </w:tabs>
            <w:rPr>
              <w:rFonts w:asciiTheme="minorHAnsi" w:eastAsiaTheme="minorEastAsia" w:hAnsiTheme="minorHAnsi" w:cstheme="minorBidi"/>
              <w:b w:val="0"/>
              <w:bCs w:val="0"/>
              <w:noProof/>
              <w:kern w:val="2"/>
              <w:sz w:val="24"/>
              <w:szCs w:val="24"/>
              <w:lang w:val="en-US"/>
              <w14:ligatures w14:val="standardContextual"/>
            </w:rPr>
          </w:pPr>
          <w:hyperlink w:anchor="_Toc242634500" w:history="1">
            <w:r w:rsidRPr="00567ABE">
              <w:rPr>
                <w:rStyle w:val="Hyperlink"/>
                <w:noProof/>
              </w:rPr>
              <w:t>CHƯƠNG 4: QUẢN LÝ MÃ NGUỒN</w:t>
            </w:r>
            <w:r>
              <w:rPr>
                <w:noProof/>
                <w:webHidden/>
              </w:rPr>
              <w:tab/>
            </w:r>
            <w:r>
              <w:rPr>
                <w:noProof/>
                <w:webHidden/>
              </w:rPr>
              <w:fldChar w:fldCharType="begin"/>
            </w:r>
            <w:r>
              <w:rPr>
                <w:noProof/>
                <w:webHidden/>
              </w:rPr>
              <w:instrText xml:space="preserve"> PAGEREF _Toc242634500 \h </w:instrText>
            </w:r>
            <w:r>
              <w:rPr>
                <w:noProof/>
                <w:webHidden/>
              </w:rPr>
            </w:r>
            <w:r>
              <w:rPr>
                <w:noProof/>
                <w:webHidden/>
              </w:rPr>
              <w:fldChar w:fldCharType="separate"/>
            </w:r>
            <w:r>
              <w:rPr>
                <w:noProof/>
                <w:webHidden/>
              </w:rPr>
              <w:t>24</w:t>
            </w:r>
            <w:r>
              <w:rPr>
                <w:noProof/>
                <w:webHidden/>
              </w:rPr>
              <w:fldChar w:fldCharType="end"/>
            </w:r>
          </w:hyperlink>
        </w:p>
        <w:p w14:paraId="43D8D962" w14:textId="469A8AB5" w:rsidR="00BE0C14" w:rsidRDefault="00000000">
          <w:r>
            <w:rPr>
              <w:rFonts w:cs="Times New Roman"/>
              <w:b/>
              <w:bCs/>
            </w:rPr>
            <w:fldChar w:fldCharType="end"/>
          </w:r>
        </w:p>
      </w:sdtContent>
    </w:sdt>
    <w:p w14:paraId="71184E8E" w14:textId="77777777" w:rsidR="00BE0C14" w:rsidRDefault="00BE0C14">
      <w:pPr>
        <w:spacing w:after="0" w:line="240" w:lineRule="auto"/>
        <w:rPr>
          <w:b/>
          <w:bCs/>
          <w:szCs w:val="26"/>
        </w:rPr>
      </w:pPr>
    </w:p>
    <w:p w14:paraId="4C8A8224" w14:textId="77777777" w:rsidR="00BE0C14" w:rsidRPr="00B353FC" w:rsidRDefault="00000000" w:rsidP="00B353FC">
      <w:pPr>
        <w:jc w:val="center"/>
        <w:rPr>
          <w:b/>
          <w:bCs/>
        </w:rPr>
      </w:pPr>
      <w:r w:rsidRPr="00B353FC">
        <w:rPr>
          <w:b/>
          <w:bCs/>
        </w:rPr>
        <w:br w:type="page"/>
      </w:r>
      <w:r w:rsidRPr="00B353FC">
        <w:rPr>
          <w:b/>
          <w:bCs/>
        </w:rPr>
        <w:lastRenderedPageBreak/>
        <w:t>DANH MỤC CÁC HÌNH</w:t>
      </w:r>
    </w:p>
    <w:p w14:paraId="78AF6FEC" w14:textId="77777777" w:rsidR="00BE0C14" w:rsidRDefault="00BE0C14">
      <w:pPr>
        <w:spacing w:after="0" w:line="240" w:lineRule="auto"/>
        <w:rPr>
          <w:b/>
          <w:bCs/>
          <w:szCs w:val="26"/>
        </w:rPr>
      </w:pPr>
    </w:p>
    <w:p w14:paraId="0BF8DFCA" w14:textId="42913FE7" w:rsidR="00436308" w:rsidRDefault="00436308">
      <w:pPr>
        <w:pStyle w:val="TableofFigures"/>
        <w:tabs>
          <w:tab w:val="right" w:leader="dot" w:pos="9062"/>
        </w:tabs>
        <w:rPr>
          <w:rFonts w:asciiTheme="minorHAnsi" w:eastAsiaTheme="minorEastAsia" w:hAnsiTheme="minorHAnsi"/>
          <w:noProof/>
          <w:kern w:val="2"/>
          <w:sz w:val="24"/>
          <w:szCs w:val="24"/>
          <w14:ligatures w14:val="standardContextual"/>
        </w:rPr>
      </w:pPr>
      <w:r>
        <w:rPr>
          <w:b/>
          <w:bCs/>
          <w:szCs w:val="26"/>
        </w:rPr>
        <w:fldChar w:fldCharType="begin"/>
      </w:r>
      <w:r>
        <w:rPr>
          <w:b/>
          <w:bCs/>
          <w:szCs w:val="26"/>
        </w:rPr>
        <w:instrText xml:space="preserve"> TOC \h \z \c "Hình" </w:instrText>
      </w:r>
      <w:r>
        <w:rPr>
          <w:b/>
          <w:bCs/>
          <w:szCs w:val="26"/>
        </w:rPr>
        <w:fldChar w:fldCharType="separate"/>
      </w:r>
      <w:hyperlink w:anchor="_Toc242633877" w:history="1">
        <w:r w:rsidRPr="00CC6365">
          <w:rPr>
            <w:rStyle w:val="Hyperlink"/>
            <w:noProof/>
          </w:rPr>
          <w:t>Hình 2.1: Kiến trúc mục tiêu của FoodDeliveryRealtime</w:t>
        </w:r>
        <w:r>
          <w:rPr>
            <w:noProof/>
            <w:webHidden/>
          </w:rPr>
          <w:tab/>
        </w:r>
        <w:r>
          <w:rPr>
            <w:noProof/>
            <w:webHidden/>
          </w:rPr>
          <w:fldChar w:fldCharType="begin"/>
        </w:r>
        <w:r>
          <w:rPr>
            <w:noProof/>
            <w:webHidden/>
          </w:rPr>
          <w:instrText xml:space="preserve"> PAGEREF _Toc242633877 \h </w:instrText>
        </w:r>
        <w:r>
          <w:rPr>
            <w:noProof/>
            <w:webHidden/>
          </w:rPr>
        </w:r>
        <w:r>
          <w:rPr>
            <w:noProof/>
            <w:webHidden/>
          </w:rPr>
          <w:fldChar w:fldCharType="separate"/>
        </w:r>
        <w:r>
          <w:rPr>
            <w:noProof/>
            <w:webHidden/>
          </w:rPr>
          <w:t>8</w:t>
        </w:r>
        <w:r>
          <w:rPr>
            <w:noProof/>
            <w:webHidden/>
          </w:rPr>
          <w:fldChar w:fldCharType="end"/>
        </w:r>
      </w:hyperlink>
    </w:p>
    <w:p w14:paraId="65AE1269" w14:textId="048BF996" w:rsidR="00436308" w:rsidRDefault="00436308">
      <w:pPr>
        <w:pStyle w:val="TableofFigures"/>
        <w:tabs>
          <w:tab w:val="right" w:leader="dot" w:pos="9062"/>
        </w:tabs>
        <w:rPr>
          <w:rFonts w:asciiTheme="minorHAnsi" w:eastAsiaTheme="minorEastAsia" w:hAnsiTheme="minorHAnsi"/>
          <w:noProof/>
          <w:kern w:val="2"/>
          <w:sz w:val="24"/>
          <w:szCs w:val="24"/>
          <w14:ligatures w14:val="standardContextual"/>
        </w:rPr>
      </w:pPr>
      <w:hyperlink w:anchor="_Toc242633878" w:history="1">
        <w:r w:rsidRPr="00CC6365">
          <w:rPr>
            <w:rStyle w:val="Hyperlink"/>
            <w:noProof/>
          </w:rPr>
          <w:t>Hình 2.2: Hai phần nền tảng đã được dựng trong các tài khoản riêng</w:t>
        </w:r>
        <w:r>
          <w:rPr>
            <w:noProof/>
            <w:webHidden/>
          </w:rPr>
          <w:tab/>
        </w:r>
        <w:r>
          <w:rPr>
            <w:noProof/>
            <w:webHidden/>
          </w:rPr>
          <w:fldChar w:fldCharType="begin"/>
        </w:r>
        <w:r>
          <w:rPr>
            <w:noProof/>
            <w:webHidden/>
          </w:rPr>
          <w:instrText xml:space="preserve"> PAGEREF _Toc242633878 \h </w:instrText>
        </w:r>
        <w:r>
          <w:rPr>
            <w:noProof/>
            <w:webHidden/>
          </w:rPr>
        </w:r>
        <w:r>
          <w:rPr>
            <w:noProof/>
            <w:webHidden/>
          </w:rPr>
          <w:fldChar w:fldCharType="separate"/>
        </w:r>
        <w:r>
          <w:rPr>
            <w:noProof/>
            <w:webHidden/>
          </w:rPr>
          <w:t>9</w:t>
        </w:r>
        <w:r>
          <w:rPr>
            <w:noProof/>
            <w:webHidden/>
          </w:rPr>
          <w:fldChar w:fldCharType="end"/>
        </w:r>
      </w:hyperlink>
    </w:p>
    <w:p w14:paraId="54452816" w14:textId="08F2B328" w:rsidR="00BE0C14" w:rsidRDefault="00436308" w:rsidP="00436308">
      <w:pPr>
        <w:spacing w:after="0" w:line="240" w:lineRule="auto"/>
        <w:rPr>
          <w:b/>
          <w:bCs/>
          <w:szCs w:val="26"/>
        </w:rPr>
      </w:pPr>
      <w:r>
        <w:rPr>
          <w:b/>
          <w:bCs/>
          <w:szCs w:val="26"/>
        </w:rPr>
        <w:fldChar w:fldCharType="end"/>
      </w:r>
      <w:r w:rsidR="00A563D7">
        <w:rPr>
          <w:b/>
          <w:bCs/>
          <w:szCs w:val="26"/>
        </w:rPr>
        <w:br w:type="page"/>
      </w:r>
    </w:p>
    <w:p w14:paraId="342323C5" w14:textId="61CFB9D4" w:rsidR="00BE0C14" w:rsidRDefault="00BE0C14" w:rsidP="00205030">
      <w:pPr>
        <w:pStyle w:val="Heading1"/>
        <w:numPr>
          <w:ilvl w:val="0"/>
          <w:numId w:val="0"/>
        </w:numPr>
        <w:sectPr w:rsidR="00BE0C14" w:rsidSect="00086A97">
          <w:footerReference w:type="even" r:id="rId16"/>
          <w:pgSz w:w="11907" w:h="16840"/>
          <w:pgMar w:top="1701" w:right="1134" w:bottom="1701" w:left="1701" w:header="720" w:footer="720" w:gutter="0"/>
          <w:pgNumType w:fmt="lowerRoman"/>
          <w:cols w:space="720"/>
          <w:docGrid w:linePitch="360"/>
        </w:sectPr>
      </w:pPr>
    </w:p>
    <w:p w14:paraId="4320083E" w14:textId="77777777" w:rsidR="00F2481D" w:rsidRDefault="00F2481D" w:rsidP="00205030">
      <w:pPr>
        <w:pStyle w:val="HEADING"/>
      </w:pPr>
      <w:bookmarkStart w:id="0" w:name="_Toc242228131"/>
      <w:bookmarkStart w:id="1" w:name="_Toc242634473"/>
      <w:r>
        <w:lastRenderedPageBreak/>
        <w:t>PHẦN MỞ ĐẦU</w:t>
      </w:r>
      <w:bookmarkEnd w:id="0"/>
      <w:bookmarkEnd w:id="1"/>
    </w:p>
    <w:p w14:paraId="3EE91DE5" w14:textId="77777777" w:rsidR="00F2481D" w:rsidRDefault="00F2481D" w:rsidP="00684894">
      <w:pPr>
        <w:pStyle w:val="Heading21"/>
      </w:pPr>
      <w:bookmarkStart w:id="2" w:name="_Toc242228132"/>
      <w:bookmarkStart w:id="3" w:name="_Toc242634474"/>
      <w:r>
        <w:t>Lý do chọn đề tài</w:t>
      </w:r>
      <w:bookmarkEnd w:id="2"/>
      <w:bookmarkEnd w:id="3"/>
    </w:p>
    <w:p w14:paraId="319AF777" w14:textId="2EDD4DA7" w:rsidR="0023093B" w:rsidRPr="0023093B" w:rsidRDefault="0023093B" w:rsidP="0023093B">
      <w:pPr>
        <w:pStyle w:val="ListParagraph"/>
        <w:spacing w:before="120" w:after="120" w:line="360" w:lineRule="auto"/>
        <w:ind w:left="0"/>
        <w:jc w:val="both"/>
        <w:rPr>
          <w:rFonts w:cs="Times New Roman"/>
          <w:szCs w:val="26"/>
        </w:rPr>
      </w:pPr>
      <w:r>
        <w:rPr>
          <w:rFonts w:cs="Times New Roman"/>
          <w:szCs w:val="26"/>
        </w:rPr>
        <w:tab/>
      </w:r>
      <w:r w:rsidRPr="0023093B">
        <w:rPr>
          <w:rFonts w:cs="Times New Roman"/>
          <w:szCs w:val="26"/>
        </w:rPr>
        <w:t>Trong hoạt động giao đồ ăn, khách hàng cần biết đơn hàng đã được tiếp nhận, đang được giao hay đã hoàn tất. Nhân viên giao hàng đồng thời cần có công cụ ghi nhận tiến độ thực hiện. Khi thông tin chỉ được trao đổi qua điện thoại hoặc cập nhật thủ công, trạng thái đơn hàng dễ bị chậm, thiếu thống nhất và khó theo dõi trong quá trình phục vụ.</w:t>
      </w:r>
    </w:p>
    <w:p w14:paraId="07339AE4" w14:textId="29A4A565" w:rsidR="0023093B" w:rsidRPr="0023093B" w:rsidRDefault="0023093B" w:rsidP="0023093B">
      <w:pPr>
        <w:pStyle w:val="ListParagraph"/>
        <w:spacing w:before="120" w:after="120" w:line="360" w:lineRule="auto"/>
        <w:ind w:left="0"/>
        <w:jc w:val="both"/>
        <w:rPr>
          <w:rFonts w:cs="Times New Roman"/>
          <w:szCs w:val="26"/>
        </w:rPr>
      </w:pPr>
      <w:r>
        <w:rPr>
          <w:rFonts w:cs="Times New Roman"/>
          <w:szCs w:val="26"/>
        </w:rPr>
        <w:tab/>
      </w:r>
      <w:r w:rsidRPr="0023093B">
        <w:rPr>
          <w:rFonts w:cs="Times New Roman"/>
          <w:szCs w:val="26"/>
        </w:rPr>
        <w:t>Từ những yêu cầu trên, nhóm lựa chọn đề tài “Ứng dụng giao đồ ăn: theo dõi trạng thái đơn hàng theo thời gian thực”. Đề tài hướng đến xây dựng ứng dụng trên nền tảng AWS, sử dụng Step Functions để mô hình hóa quy trình đơn hàng và API Gateway WebSocket để gửi các thay đổi về trình duyệt. Dữ liệu được lưu trong DynamoDB</w:t>
      </w:r>
      <w:r>
        <w:rPr>
          <w:rFonts w:cs="Times New Roman"/>
          <w:szCs w:val="26"/>
        </w:rPr>
        <w:t>,</w:t>
      </w:r>
      <w:r w:rsidRPr="0023093B">
        <w:rPr>
          <w:rFonts w:cs="Times New Roman"/>
          <w:szCs w:val="26"/>
        </w:rPr>
        <w:t xml:space="preserve"> Lambda thực hiện các thao tác xử lý và SNS hỗ trợ gửi thông báo.</w:t>
      </w:r>
    </w:p>
    <w:p w14:paraId="102CBF33" w14:textId="77777777" w:rsidR="009B39CB" w:rsidRDefault="00F2481D" w:rsidP="00684894">
      <w:pPr>
        <w:pStyle w:val="Heading21"/>
      </w:pPr>
      <w:bookmarkStart w:id="4" w:name="_Toc242228133"/>
      <w:bookmarkStart w:id="5" w:name="_Toc242634475"/>
      <w:r>
        <w:t>Mục tiêu</w:t>
      </w:r>
      <w:bookmarkStart w:id="6" w:name="_Toc242228134"/>
      <w:bookmarkEnd w:id="4"/>
      <w:bookmarkEnd w:id="5"/>
    </w:p>
    <w:p w14:paraId="09F159AA" w14:textId="6B521E87" w:rsidR="0023093B" w:rsidRDefault="0023093B" w:rsidP="00DF33DE">
      <w:pPr>
        <w:pStyle w:val="Heading31"/>
      </w:pPr>
      <w:bookmarkStart w:id="7" w:name="_Toc242634476"/>
      <w:r>
        <w:t>Mục tiêu của đề tài</w:t>
      </w:r>
      <w:bookmarkEnd w:id="7"/>
    </w:p>
    <w:p w14:paraId="0B097B0B" w14:textId="28B08802" w:rsidR="0023093B" w:rsidRDefault="0023093B" w:rsidP="0023093B">
      <w:pPr>
        <w:pStyle w:val="ListParagraph"/>
        <w:spacing w:before="120" w:after="120" w:line="360" w:lineRule="auto"/>
        <w:ind w:left="0"/>
        <w:jc w:val="both"/>
      </w:pPr>
      <w:r>
        <w:rPr>
          <w:rFonts w:eastAsia="Times New Roman"/>
          <w:color w:val="000000"/>
        </w:rPr>
        <w:tab/>
        <w:t xml:space="preserve">Mục tiêu tổng quát là xây dựng hệ thống hỗ trợ theo dõi đơn hàng theo quy trình đặt, nhận, giao và hoàn tất. Hệ thống cần cập nhật thông tin cho khách hàng khi trạng thái thay đổi, kiểm soát thứ tự </w:t>
      </w:r>
      <w:r w:rsidRPr="0023093B">
        <w:rPr>
          <w:rFonts w:cs="Times New Roman"/>
          <w:szCs w:val="26"/>
        </w:rPr>
        <w:t>chuyển</w:t>
      </w:r>
      <w:r>
        <w:rPr>
          <w:rFonts w:eastAsia="Times New Roman"/>
          <w:color w:val="000000"/>
        </w:rPr>
        <w:t xml:space="preserve"> trạng thái và lưu dữ liệu phục vụ việc tra cứu. Sản phẩm dự kiến gồm luồng Step Functions, WebSocket API, các hàm Lambda, bảng DynamoDB, thông báo SNS và giao diện cho khách hàng, nhân viên giao hàng.</w:t>
      </w:r>
    </w:p>
    <w:p w14:paraId="05C215E3" w14:textId="6A423A68" w:rsidR="0023093B" w:rsidRDefault="0023093B" w:rsidP="00DF33DE">
      <w:pPr>
        <w:pStyle w:val="Heading31"/>
      </w:pPr>
      <w:bookmarkStart w:id="8" w:name="_Toc242634477"/>
      <w:r>
        <w:t>Mục tiêu thực hiện trong tuần 1</w:t>
      </w:r>
      <w:bookmarkEnd w:id="8"/>
    </w:p>
    <w:p w14:paraId="6176F668" w14:textId="70F8AA49" w:rsidR="0023093B" w:rsidRPr="0023093B" w:rsidRDefault="0023093B" w:rsidP="0023093B">
      <w:pPr>
        <w:pStyle w:val="ListParagraph"/>
        <w:spacing w:before="120" w:after="120" w:line="360" w:lineRule="auto"/>
        <w:ind w:left="0"/>
        <w:jc w:val="both"/>
      </w:pPr>
      <w:r>
        <w:rPr>
          <w:rFonts w:eastAsia="Times New Roman"/>
          <w:color w:val="000000"/>
        </w:rPr>
        <w:tab/>
        <w:t>Trong tuần 1, nhóm tập trung tìm hiểu các dịch vụ, xác định kiến trúc mục tiêu, thiết kế dữ liệu và chuẩn bị tài nguyên nền tảng. Các kiểm thử được thực hiện nhằm xác nhận khả năng lưu dữ liệu, gọi hàm Lambda, gửi thông báo và duy trì kết nối WebSocket. Báo cáo ghi nhận kết quả ban đầu, chưa xác định các chức năng nghiệp vụ đơn hàng là đã hoàn thiện.</w:t>
      </w:r>
    </w:p>
    <w:p w14:paraId="1FAFB550" w14:textId="77777777" w:rsidR="00F2481D" w:rsidRDefault="00F2481D" w:rsidP="00684894">
      <w:pPr>
        <w:pStyle w:val="Heading21"/>
      </w:pPr>
      <w:bookmarkStart w:id="9" w:name="_Toc242634478"/>
      <w:r>
        <w:t>Đối tượng</w:t>
      </w:r>
      <w:bookmarkEnd w:id="6"/>
      <w:bookmarkEnd w:id="9"/>
    </w:p>
    <w:p w14:paraId="7AA04602" w14:textId="5D77BF71" w:rsidR="0023093B" w:rsidRPr="0023093B" w:rsidRDefault="0023093B" w:rsidP="0023093B">
      <w:pPr>
        <w:pStyle w:val="ListParagraph"/>
        <w:spacing w:before="120" w:after="120" w:line="360" w:lineRule="auto"/>
        <w:ind w:left="0"/>
        <w:jc w:val="both"/>
      </w:pPr>
      <w:r>
        <w:tab/>
      </w:r>
      <w:r w:rsidRPr="0023093B">
        <w:t xml:space="preserve">Đối </w:t>
      </w:r>
      <w:r w:rsidRPr="0023093B">
        <w:rPr>
          <w:rFonts w:eastAsia="Times New Roman"/>
          <w:color w:val="000000"/>
        </w:rPr>
        <w:t>tượng</w:t>
      </w:r>
      <w:r w:rsidRPr="0023093B">
        <w:t xml:space="preserve"> nghiên cứu là quy trình xử lý trạng thái đơn hàng, cơ chế giao tiếp thời gian thực và cách phối hợp các dịch vụ AWS trong môi trường Learner Lab. Người sử </w:t>
      </w:r>
      <w:r w:rsidRPr="0023093B">
        <w:lastRenderedPageBreak/>
        <w:t>dụng dự kiến gồm khách hàng và nhân viên giao hàng</w:t>
      </w:r>
      <w:r>
        <w:t>. M</w:t>
      </w:r>
      <w:r w:rsidRPr="0023093B">
        <w:t>ỗi nhóm thực hiện các chức năng phù hợp với vai trò của mình.</w:t>
      </w:r>
    </w:p>
    <w:p w14:paraId="32CB70DD" w14:textId="77777777" w:rsidR="00F2481D" w:rsidRDefault="00F2481D" w:rsidP="00684894">
      <w:pPr>
        <w:pStyle w:val="Heading21"/>
      </w:pPr>
      <w:bookmarkStart w:id="10" w:name="_Toc242228135"/>
      <w:bookmarkStart w:id="11" w:name="_Toc242634479"/>
      <w:r>
        <w:t>Phạm vi</w:t>
      </w:r>
      <w:bookmarkEnd w:id="10"/>
      <w:bookmarkEnd w:id="11"/>
    </w:p>
    <w:p w14:paraId="2ED50330" w14:textId="1256D3B7" w:rsidR="0023093B" w:rsidRPr="0023093B" w:rsidRDefault="0023093B" w:rsidP="0023093B">
      <w:pPr>
        <w:pStyle w:val="ListParagraph"/>
        <w:spacing w:before="120" w:after="120" w:line="360" w:lineRule="auto"/>
        <w:ind w:left="0"/>
        <w:jc w:val="both"/>
      </w:pPr>
      <w:r>
        <w:tab/>
      </w:r>
      <w:r w:rsidRPr="0023093B">
        <w:t xml:space="preserve">Phạm vi tuần 1 gồm VPC, subnet, LabRole có sẵn, S3, DynamoDB, Lambda, SNS và nền tảng WebSocket. Việc đặt hàng, phân quyền người dùng, xử lý cập nhật trùng, liên kết callback với thao tác của nhân viên giao hàng và kiểm thử toàn bộ quy trình sẽ được triển khai ở các tuần tiếp theo. </w:t>
      </w:r>
    </w:p>
    <w:p w14:paraId="41B5ADF8" w14:textId="77777777" w:rsidR="009B39CB" w:rsidRDefault="00F2481D" w:rsidP="00684894">
      <w:pPr>
        <w:pStyle w:val="Heading21"/>
      </w:pPr>
      <w:bookmarkStart w:id="12" w:name="_Toc242228136"/>
      <w:bookmarkStart w:id="13" w:name="_Toc242634480"/>
      <w:r>
        <w:t>Phương pháp</w:t>
      </w:r>
      <w:bookmarkStart w:id="14" w:name="_Toc242228137"/>
      <w:bookmarkEnd w:id="12"/>
      <w:bookmarkEnd w:id="13"/>
    </w:p>
    <w:p w14:paraId="33E97179" w14:textId="247BE194" w:rsidR="00006B48" w:rsidRPr="0023093B" w:rsidRDefault="0023093B" w:rsidP="009B39CB">
      <w:pPr>
        <w:pStyle w:val="ListParagraph"/>
        <w:spacing w:before="120" w:after="120" w:line="360" w:lineRule="auto"/>
        <w:ind w:left="0"/>
        <w:jc w:val="both"/>
        <w:sectPr w:rsidR="00006B48" w:rsidRPr="0023093B" w:rsidSect="00D829F5">
          <w:headerReference w:type="default" r:id="rId17"/>
          <w:footerReference w:type="default" r:id="rId18"/>
          <w:pgSz w:w="11907" w:h="16840"/>
          <w:pgMar w:top="1701" w:right="1134" w:bottom="1701" w:left="1701" w:header="720" w:footer="720" w:gutter="0"/>
          <w:pgNumType w:start="1"/>
          <w:cols w:space="720"/>
          <w:docGrid w:linePitch="360"/>
        </w:sectPr>
      </w:pPr>
      <w:r>
        <w:tab/>
      </w:r>
      <w:r w:rsidRPr="0023093B">
        <w:t>Nhóm sử dụng phương pháp nghiên cứu tài liệu để tìm hiểu cấu hình và vai trò của từng dịch vụ. Trên cơ sở yêu cầu đề tài, nhóm phân tích luồng trạng thái, thiết kế kiến trúc và cấu trúc dữ liệu. Phương pháp thực nghiệm được áp dụng khi dựng tài nguyên, thực hiện kiểm thử trên AWS và đối chiếu kết quả với ảnh chụp minh chứng, mã nguồn và nhật ký công việc.</w:t>
      </w:r>
      <w:bookmarkEnd w:id="14"/>
    </w:p>
    <w:p w14:paraId="5EB021DF" w14:textId="56049A05" w:rsidR="00E56EBB" w:rsidRDefault="00F2481D" w:rsidP="00205030">
      <w:pPr>
        <w:pStyle w:val="HEADING"/>
      </w:pPr>
      <w:bookmarkStart w:id="15" w:name="_Toc242228138"/>
      <w:bookmarkStart w:id="16" w:name="_Toc242634481"/>
      <w:r>
        <w:lastRenderedPageBreak/>
        <w:t>PHẦN NỘI DUNG</w:t>
      </w:r>
      <w:bookmarkEnd w:id="15"/>
      <w:bookmarkEnd w:id="16"/>
    </w:p>
    <w:p w14:paraId="4D17EFCB" w14:textId="77777777" w:rsidR="0023093B" w:rsidRDefault="0023093B" w:rsidP="00205030">
      <w:pPr>
        <w:pStyle w:val="Heading1"/>
      </w:pPr>
      <w:bookmarkStart w:id="17" w:name="_Toc242634482"/>
      <w:r>
        <w:t>YÊU CẦU VÀ KẾ HOẠCH THỰC HIỆN</w:t>
      </w:r>
      <w:bookmarkEnd w:id="17"/>
    </w:p>
    <w:p w14:paraId="697F6DDC" w14:textId="77777777" w:rsidR="0023093B" w:rsidRDefault="0023093B" w:rsidP="0023093B"/>
    <w:p w14:paraId="61F0EA2F" w14:textId="22FBEA17" w:rsidR="00205030" w:rsidRPr="00205030" w:rsidRDefault="0023093B" w:rsidP="00684894">
      <w:pPr>
        <w:pStyle w:val="Heading2"/>
      </w:pPr>
      <w:bookmarkStart w:id="18" w:name="_Toc242634483"/>
      <w:r>
        <w:t>Yêu cầu của đồ án</w:t>
      </w:r>
      <w:bookmarkEnd w:id="18"/>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6406"/>
      </w:tblGrid>
      <w:tr w:rsidR="0023093B" w14:paraId="082AA138" w14:textId="77777777" w:rsidTr="00205030">
        <w:trPr>
          <w:cantSplit/>
          <w:tblHeader/>
          <w:jc w:val="center"/>
        </w:trPr>
        <w:tc>
          <w:tcPr>
            <w:tcW w:w="2948" w:type="dxa"/>
            <w:tcMar>
              <w:top w:w="90" w:type="dxa"/>
              <w:left w:w="90" w:type="dxa"/>
              <w:bottom w:w="90" w:type="dxa"/>
              <w:right w:w="90" w:type="dxa"/>
            </w:tcMar>
            <w:vAlign w:val="center"/>
          </w:tcPr>
          <w:p w14:paraId="2DE1C87B" w14:textId="77777777" w:rsidR="0023093B" w:rsidRDefault="0023093B" w:rsidP="0023093B">
            <w:pPr>
              <w:spacing w:before="60" w:after="60" w:line="252" w:lineRule="auto"/>
              <w:jc w:val="center"/>
            </w:pPr>
            <w:r>
              <w:rPr>
                <w:rFonts w:eastAsia="Times New Roman"/>
                <w:b/>
                <w:color w:val="000000"/>
              </w:rPr>
              <w:t>Nội dung yêu cầu</w:t>
            </w:r>
          </w:p>
        </w:tc>
        <w:tc>
          <w:tcPr>
            <w:tcW w:w="6406" w:type="dxa"/>
            <w:tcMar>
              <w:top w:w="90" w:type="dxa"/>
              <w:left w:w="90" w:type="dxa"/>
              <w:bottom w:w="90" w:type="dxa"/>
              <w:right w:w="90" w:type="dxa"/>
            </w:tcMar>
            <w:vAlign w:val="center"/>
          </w:tcPr>
          <w:p w14:paraId="49D4EA3A" w14:textId="77777777" w:rsidR="0023093B" w:rsidRDefault="0023093B" w:rsidP="0023093B">
            <w:pPr>
              <w:spacing w:before="60" w:after="60" w:line="252" w:lineRule="auto"/>
              <w:jc w:val="center"/>
            </w:pPr>
            <w:r>
              <w:rPr>
                <w:rFonts w:eastAsia="Times New Roman"/>
                <w:b/>
                <w:color w:val="000000"/>
              </w:rPr>
              <w:t>Cách thực hiện và tình trạng tuần 1</w:t>
            </w:r>
          </w:p>
        </w:tc>
      </w:tr>
      <w:tr w:rsidR="0023093B" w14:paraId="4AEBEB1A" w14:textId="77777777" w:rsidTr="00205030">
        <w:trPr>
          <w:cantSplit/>
          <w:jc w:val="center"/>
        </w:trPr>
        <w:tc>
          <w:tcPr>
            <w:tcW w:w="2948" w:type="dxa"/>
            <w:tcMar>
              <w:top w:w="90" w:type="dxa"/>
              <w:left w:w="90" w:type="dxa"/>
              <w:bottom w:w="90" w:type="dxa"/>
              <w:right w:w="90" w:type="dxa"/>
            </w:tcMar>
            <w:vAlign w:val="center"/>
          </w:tcPr>
          <w:p w14:paraId="66779544" w14:textId="435B8417" w:rsidR="0023093B" w:rsidRDefault="0023093B" w:rsidP="00205030">
            <w:pPr>
              <w:pStyle w:val="ListParagraph"/>
              <w:spacing w:before="120" w:after="120" w:line="360" w:lineRule="auto"/>
              <w:ind w:left="0"/>
              <w:jc w:val="both"/>
            </w:pPr>
            <w:r w:rsidRPr="00205030">
              <w:t>Nhóm tối đa hai sinh viên</w:t>
            </w:r>
            <w:r w:rsidR="00205030">
              <w:t xml:space="preserve"> và</w:t>
            </w:r>
            <w:r w:rsidRPr="00205030">
              <w:t xml:space="preserve"> thực hiện trong bốn tuần</w:t>
            </w:r>
          </w:p>
        </w:tc>
        <w:tc>
          <w:tcPr>
            <w:tcW w:w="6406" w:type="dxa"/>
            <w:tcMar>
              <w:top w:w="90" w:type="dxa"/>
              <w:left w:w="90" w:type="dxa"/>
              <w:bottom w:w="90" w:type="dxa"/>
              <w:right w:w="90" w:type="dxa"/>
            </w:tcMar>
            <w:vAlign w:val="center"/>
          </w:tcPr>
          <w:p w14:paraId="2B87E9DD" w14:textId="3FE3885A" w:rsidR="0023093B" w:rsidRPr="005A07A3" w:rsidRDefault="00205030" w:rsidP="005A07A3">
            <w:pPr>
              <w:pStyle w:val="ListParagraph"/>
              <w:numPr>
                <w:ilvl w:val="0"/>
                <w:numId w:val="122"/>
              </w:numPr>
              <w:spacing w:before="120" w:after="120" w:line="360" w:lineRule="auto"/>
              <w:ind w:left="360"/>
              <w:jc w:val="both"/>
              <w:rPr>
                <w:szCs w:val="26"/>
              </w:rPr>
            </w:pPr>
            <w:r w:rsidRPr="005A07A3">
              <w:rPr>
                <w:szCs w:val="26"/>
              </w:rPr>
              <w:t>TV1: Trương Tấn Phát.</w:t>
            </w:r>
          </w:p>
          <w:p w14:paraId="14A64D30" w14:textId="02BB1BBE" w:rsidR="00205030" w:rsidRPr="005A07A3" w:rsidRDefault="00205030" w:rsidP="005A07A3">
            <w:pPr>
              <w:pStyle w:val="ListParagraph"/>
              <w:numPr>
                <w:ilvl w:val="0"/>
                <w:numId w:val="122"/>
              </w:numPr>
              <w:spacing w:before="120" w:after="120" w:line="360" w:lineRule="auto"/>
              <w:ind w:left="360"/>
              <w:jc w:val="both"/>
              <w:rPr>
                <w:szCs w:val="26"/>
              </w:rPr>
            </w:pPr>
            <w:r w:rsidRPr="005A07A3">
              <w:rPr>
                <w:szCs w:val="26"/>
              </w:rPr>
              <w:t>TV2: Nguyễn Lê Huy</w:t>
            </w:r>
          </w:p>
        </w:tc>
      </w:tr>
      <w:tr w:rsidR="0023093B" w14:paraId="367C84DC" w14:textId="77777777" w:rsidTr="00205030">
        <w:trPr>
          <w:cantSplit/>
          <w:jc w:val="center"/>
        </w:trPr>
        <w:tc>
          <w:tcPr>
            <w:tcW w:w="2948" w:type="dxa"/>
            <w:tcMar>
              <w:top w:w="90" w:type="dxa"/>
              <w:left w:w="90" w:type="dxa"/>
              <w:bottom w:w="90" w:type="dxa"/>
              <w:right w:w="90" w:type="dxa"/>
            </w:tcMar>
            <w:vAlign w:val="center"/>
          </w:tcPr>
          <w:p w14:paraId="57A714EB" w14:textId="5F2405F3" w:rsidR="0023093B" w:rsidRDefault="0023093B" w:rsidP="00205030">
            <w:pPr>
              <w:pStyle w:val="ListParagraph"/>
              <w:spacing w:before="120" w:after="120" w:line="360" w:lineRule="auto"/>
              <w:ind w:left="0"/>
              <w:jc w:val="both"/>
            </w:pPr>
            <w:r w:rsidRPr="00205030">
              <w:t>Mỗi sinh viên tối thiểu 8 giờ mỗi tuần</w:t>
            </w:r>
            <w:r w:rsidR="00205030">
              <w:t>.</w:t>
            </w:r>
          </w:p>
        </w:tc>
        <w:tc>
          <w:tcPr>
            <w:tcW w:w="6406" w:type="dxa"/>
            <w:tcMar>
              <w:top w:w="90" w:type="dxa"/>
              <w:left w:w="90" w:type="dxa"/>
              <w:bottom w:w="90" w:type="dxa"/>
              <w:right w:w="90" w:type="dxa"/>
            </w:tcMar>
            <w:vAlign w:val="center"/>
          </w:tcPr>
          <w:p w14:paraId="3FDA585C" w14:textId="02FA4FA7" w:rsidR="0023093B" w:rsidRPr="005A07A3" w:rsidRDefault="00205030" w:rsidP="005A07A3">
            <w:pPr>
              <w:pStyle w:val="ListParagraph"/>
              <w:spacing w:before="120" w:after="120" w:line="360" w:lineRule="auto"/>
              <w:ind w:left="0"/>
              <w:jc w:val="both"/>
              <w:rPr>
                <w:szCs w:val="26"/>
              </w:rPr>
            </w:pPr>
            <w:r w:rsidRPr="005A07A3">
              <w:rPr>
                <w:szCs w:val="26"/>
              </w:rPr>
              <w:t>Đáp ứng yêu cầu.</w:t>
            </w:r>
          </w:p>
        </w:tc>
      </w:tr>
      <w:tr w:rsidR="0023093B" w14:paraId="01FFEF49" w14:textId="77777777" w:rsidTr="00205030">
        <w:trPr>
          <w:cantSplit/>
          <w:jc w:val="center"/>
        </w:trPr>
        <w:tc>
          <w:tcPr>
            <w:tcW w:w="2948" w:type="dxa"/>
            <w:tcMar>
              <w:top w:w="90" w:type="dxa"/>
              <w:left w:w="90" w:type="dxa"/>
              <w:bottom w:w="90" w:type="dxa"/>
              <w:right w:w="90" w:type="dxa"/>
            </w:tcMar>
            <w:vAlign w:val="center"/>
          </w:tcPr>
          <w:p w14:paraId="6201B1AE" w14:textId="77777777" w:rsidR="0023093B" w:rsidRDefault="0023093B" w:rsidP="00205030">
            <w:pPr>
              <w:pStyle w:val="ListParagraph"/>
              <w:spacing w:before="120" w:after="120" w:line="360" w:lineRule="auto"/>
              <w:ind w:left="0"/>
              <w:jc w:val="both"/>
            </w:pPr>
            <w:r w:rsidRPr="00205030">
              <w:t>Tài nguyên phải chạy thật trong AWS Learner Lab</w:t>
            </w:r>
          </w:p>
        </w:tc>
        <w:tc>
          <w:tcPr>
            <w:tcW w:w="6406" w:type="dxa"/>
            <w:tcMar>
              <w:top w:w="90" w:type="dxa"/>
              <w:left w:w="90" w:type="dxa"/>
              <w:bottom w:w="90" w:type="dxa"/>
              <w:right w:w="90" w:type="dxa"/>
            </w:tcMar>
            <w:vAlign w:val="center"/>
          </w:tcPr>
          <w:p w14:paraId="7EF8D678" w14:textId="77777777" w:rsidR="00205030" w:rsidRPr="00205030" w:rsidRDefault="0023093B" w:rsidP="00205030">
            <w:pPr>
              <w:pStyle w:val="ListParagraph"/>
              <w:numPr>
                <w:ilvl w:val="0"/>
                <w:numId w:val="122"/>
              </w:numPr>
              <w:spacing w:before="120" w:after="120" w:line="360" w:lineRule="auto"/>
              <w:ind w:left="360"/>
              <w:jc w:val="both"/>
            </w:pPr>
            <w:r w:rsidRPr="00205030">
              <w:rPr>
                <w:szCs w:val="26"/>
              </w:rPr>
              <w:t xml:space="preserve">Repo có ảnh chụp Console và kiểm thử trình duyệt. </w:t>
            </w:r>
          </w:p>
          <w:p w14:paraId="760A3E2B" w14:textId="118D90CE" w:rsidR="0023093B" w:rsidRDefault="0023093B" w:rsidP="00205030">
            <w:pPr>
              <w:pStyle w:val="ListParagraph"/>
              <w:numPr>
                <w:ilvl w:val="0"/>
                <w:numId w:val="122"/>
              </w:numPr>
              <w:spacing w:before="120" w:after="120" w:line="360" w:lineRule="auto"/>
              <w:ind w:left="360"/>
              <w:jc w:val="both"/>
            </w:pPr>
            <w:r w:rsidRPr="00205030">
              <w:rPr>
                <w:szCs w:val="26"/>
              </w:rPr>
              <w:t>Hai phần nền tảng đang ở hai tài khoản riêng.</w:t>
            </w:r>
          </w:p>
        </w:tc>
      </w:tr>
      <w:tr w:rsidR="0023093B" w14:paraId="76FDB47F" w14:textId="77777777" w:rsidTr="00205030">
        <w:trPr>
          <w:cantSplit/>
          <w:jc w:val="center"/>
        </w:trPr>
        <w:tc>
          <w:tcPr>
            <w:tcW w:w="2948" w:type="dxa"/>
            <w:tcMar>
              <w:top w:w="90" w:type="dxa"/>
              <w:left w:w="90" w:type="dxa"/>
              <w:bottom w:w="90" w:type="dxa"/>
              <w:right w:w="90" w:type="dxa"/>
            </w:tcMar>
            <w:vAlign w:val="center"/>
          </w:tcPr>
          <w:p w14:paraId="528B7A24" w14:textId="77777777" w:rsidR="0023093B" w:rsidRDefault="0023093B" w:rsidP="00205030">
            <w:pPr>
              <w:pStyle w:val="ListParagraph"/>
              <w:spacing w:before="120" w:after="120" w:line="360" w:lineRule="auto"/>
              <w:ind w:left="0"/>
              <w:jc w:val="both"/>
            </w:pPr>
            <w:r w:rsidRPr="00205030">
              <w:t>Chỉ dùng us-east-1 hoặc us-west-2 và role có sẵn</w:t>
            </w:r>
          </w:p>
        </w:tc>
        <w:tc>
          <w:tcPr>
            <w:tcW w:w="6406" w:type="dxa"/>
            <w:tcMar>
              <w:top w:w="90" w:type="dxa"/>
              <w:left w:w="90" w:type="dxa"/>
              <w:bottom w:w="90" w:type="dxa"/>
              <w:right w:w="90" w:type="dxa"/>
            </w:tcMar>
            <w:vAlign w:val="center"/>
          </w:tcPr>
          <w:p w14:paraId="4BD9A0E1" w14:textId="208DF2F7" w:rsidR="0023093B" w:rsidRDefault="0023093B" w:rsidP="005A07A3">
            <w:pPr>
              <w:pStyle w:val="ListParagraph"/>
              <w:spacing w:before="120" w:after="120" w:line="360" w:lineRule="auto"/>
              <w:ind w:left="0"/>
              <w:jc w:val="both"/>
            </w:pPr>
            <w:r w:rsidRPr="00205030">
              <w:t xml:space="preserve">Tài </w:t>
            </w:r>
            <w:r w:rsidRPr="005A07A3">
              <w:rPr>
                <w:szCs w:val="26"/>
              </w:rPr>
              <w:t>nguyên</w:t>
            </w:r>
            <w:r w:rsidRPr="00205030">
              <w:t xml:space="preserve"> minh chứng sử dụng us-east-1 và LabRole.</w:t>
            </w:r>
          </w:p>
        </w:tc>
      </w:tr>
      <w:tr w:rsidR="0023093B" w14:paraId="297C6B59" w14:textId="77777777" w:rsidTr="00205030">
        <w:trPr>
          <w:cantSplit/>
          <w:jc w:val="center"/>
        </w:trPr>
        <w:tc>
          <w:tcPr>
            <w:tcW w:w="2948" w:type="dxa"/>
            <w:tcMar>
              <w:top w:w="90" w:type="dxa"/>
              <w:left w:w="90" w:type="dxa"/>
              <w:bottom w:w="90" w:type="dxa"/>
              <w:right w:w="90" w:type="dxa"/>
            </w:tcMar>
            <w:vAlign w:val="center"/>
          </w:tcPr>
          <w:p w14:paraId="7E026764" w14:textId="77777777" w:rsidR="0023093B" w:rsidRDefault="0023093B" w:rsidP="00205030">
            <w:pPr>
              <w:pStyle w:val="ListParagraph"/>
              <w:spacing w:before="120" w:after="120" w:line="360" w:lineRule="auto"/>
              <w:ind w:left="0"/>
              <w:jc w:val="both"/>
            </w:pPr>
            <w:r w:rsidRPr="00205030">
              <w:t>Gắn tag Project và Owner</w:t>
            </w:r>
          </w:p>
        </w:tc>
        <w:tc>
          <w:tcPr>
            <w:tcW w:w="6406" w:type="dxa"/>
            <w:tcMar>
              <w:top w:w="90" w:type="dxa"/>
              <w:left w:w="90" w:type="dxa"/>
              <w:bottom w:w="90" w:type="dxa"/>
              <w:right w:w="90" w:type="dxa"/>
            </w:tcMar>
            <w:vAlign w:val="center"/>
          </w:tcPr>
          <w:p w14:paraId="2839F26D" w14:textId="77777777" w:rsidR="00205030" w:rsidRDefault="0023093B" w:rsidP="00205030">
            <w:pPr>
              <w:pStyle w:val="ListParagraph"/>
              <w:numPr>
                <w:ilvl w:val="0"/>
                <w:numId w:val="122"/>
              </w:numPr>
              <w:spacing w:before="120" w:after="120" w:line="360" w:lineRule="auto"/>
              <w:ind w:left="360"/>
              <w:jc w:val="both"/>
            </w:pPr>
            <w:r w:rsidRPr="00205030">
              <w:t xml:space="preserve">Nhật ký ghi </w:t>
            </w:r>
            <w:r w:rsidRPr="00205030">
              <w:rPr>
                <w:szCs w:val="26"/>
              </w:rPr>
              <w:t>Project</w:t>
            </w:r>
            <w:r w:rsidRPr="00205030">
              <w:t xml:space="preserve"> = FoodDeliveryRealtime</w:t>
            </w:r>
            <w:r w:rsidR="00205030">
              <w:t>.</w:t>
            </w:r>
          </w:p>
          <w:p w14:paraId="0605D708" w14:textId="77777777" w:rsidR="00205030" w:rsidRDefault="0023093B" w:rsidP="00205030">
            <w:pPr>
              <w:pStyle w:val="ListParagraph"/>
              <w:numPr>
                <w:ilvl w:val="0"/>
                <w:numId w:val="122"/>
              </w:numPr>
              <w:spacing w:before="120" w:after="120" w:line="360" w:lineRule="auto"/>
              <w:ind w:left="360"/>
              <w:jc w:val="both"/>
            </w:pPr>
            <w:r w:rsidRPr="00205030">
              <w:t>Owner tương ứng MSSV của từng thành viên</w:t>
            </w:r>
            <w:r w:rsidR="00205030">
              <w:t>.</w:t>
            </w:r>
          </w:p>
          <w:p w14:paraId="3D455FE3" w14:textId="29170B93" w:rsidR="0023093B" w:rsidRDefault="00205030" w:rsidP="00205030">
            <w:pPr>
              <w:pStyle w:val="ListParagraph"/>
              <w:numPr>
                <w:ilvl w:val="0"/>
                <w:numId w:val="122"/>
              </w:numPr>
              <w:spacing w:before="120" w:after="120" w:line="360" w:lineRule="auto"/>
              <w:ind w:left="360"/>
              <w:jc w:val="both"/>
            </w:pPr>
            <w:r>
              <w:t>R</w:t>
            </w:r>
            <w:r w:rsidR="0023093B" w:rsidRPr="00205030">
              <w:t>epo có ảnh tag.</w:t>
            </w:r>
          </w:p>
        </w:tc>
      </w:tr>
      <w:tr w:rsidR="0023093B" w14:paraId="66DC0D4B" w14:textId="77777777" w:rsidTr="00205030">
        <w:trPr>
          <w:cantSplit/>
          <w:jc w:val="center"/>
        </w:trPr>
        <w:tc>
          <w:tcPr>
            <w:tcW w:w="2948" w:type="dxa"/>
            <w:tcMar>
              <w:top w:w="90" w:type="dxa"/>
              <w:left w:w="90" w:type="dxa"/>
              <w:bottom w:w="90" w:type="dxa"/>
              <w:right w:w="90" w:type="dxa"/>
            </w:tcMar>
            <w:vAlign w:val="center"/>
          </w:tcPr>
          <w:p w14:paraId="252EEDAE" w14:textId="77777777" w:rsidR="0023093B" w:rsidRDefault="0023093B" w:rsidP="00205030">
            <w:pPr>
              <w:pStyle w:val="ListParagraph"/>
              <w:spacing w:before="120" w:after="120" w:line="360" w:lineRule="auto"/>
              <w:ind w:left="0"/>
              <w:jc w:val="both"/>
            </w:pPr>
            <w:r w:rsidRPr="00205030">
              <w:t>Quản lý chi phí và dọn tài nguyên</w:t>
            </w:r>
          </w:p>
        </w:tc>
        <w:tc>
          <w:tcPr>
            <w:tcW w:w="6406" w:type="dxa"/>
            <w:tcMar>
              <w:top w:w="90" w:type="dxa"/>
              <w:left w:w="90" w:type="dxa"/>
              <w:bottom w:w="90" w:type="dxa"/>
              <w:right w:w="90" w:type="dxa"/>
            </w:tcMar>
            <w:vAlign w:val="center"/>
          </w:tcPr>
          <w:p w14:paraId="321836E1" w14:textId="77777777" w:rsidR="00205030" w:rsidRDefault="0023093B" w:rsidP="00205030">
            <w:pPr>
              <w:pStyle w:val="ListParagraph"/>
              <w:numPr>
                <w:ilvl w:val="0"/>
                <w:numId w:val="122"/>
              </w:numPr>
              <w:spacing w:before="120" w:after="120" w:line="360" w:lineRule="auto"/>
              <w:ind w:left="360"/>
              <w:jc w:val="both"/>
            </w:pPr>
            <w:r w:rsidRPr="00205030">
              <w:t xml:space="preserve">Kiến trúc hiện tại không dùng EC2, EBS hoặc NAT Gateway. </w:t>
            </w:r>
          </w:p>
          <w:p w14:paraId="1460F678" w14:textId="3C4805ED" w:rsidR="0023093B" w:rsidRDefault="0023093B" w:rsidP="00205030">
            <w:pPr>
              <w:pStyle w:val="ListParagraph"/>
              <w:numPr>
                <w:ilvl w:val="0"/>
                <w:numId w:val="122"/>
              </w:numPr>
              <w:spacing w:before="120" w:after="120" w:line="360" w:lineRule="auto"/>
              <w:ind w:left="360"/>
              <w:jc w:val="both"/>
            </w:pPr>
            <w:r w:rsidRPr="00205030">
              <w:t>Chưa có báo cáo chi phí và minh chứng dọn tài nguyên.</w:t>
            </w:r>
          </w:p>
        </w:tc>
      </w:tr>
      <w:tr w:rsidR="0023093B" w14:paraId="6A6A7D8F" w14:textId="77777777" w:rsidTr="00205030">
        <w:trPr>
          <w:cantSplit/>
          <w:jc w:val="center"/>
        </w:trPr>
        <w:tc>
          <w:tcPr>
            <w:tcW w:w="2948" w:type="dxa"/>
            <w:tcMar>
              <w:top w:w="90" w:type="dxa"/>
              <w:left w:w="90" w:type="dxa"/>
              <w:bottom w:w="90" w:type="dxa"/>
              <w:right w:w="90" w:type="dxa"/>
            </w:tcMar>
            <w:vAlign w:val="center"/>
          </w:tcPr>
          <w:p w14:paraId="22F6DCD3" w14:textId="77777777" w:rsidR="0023093B" w:rsidRDefault="0023093B" w:rsidP="00205030">
            <w:pPr>
              <w:pStyle w:val="ListParagraph"/>
              <w:spacing w:before="120" w:after="120" w:line="360" w:lineRule="auto"/>
              <w:ind w:left="0"/>
              <w:jc w:val="both"/>
            </w:pPr>
            <w:r w:rsidRPr="00205030">
              <w:t>Nộp mã nguồn, sơ đồ, báo cáo và demo</w:t>
            </w:r>
          </w:p>
        </w:tc>
        <w:tc>
          <w:tcPr>
            <w:tcW w:w="6406" w:type="dxa"/>
            <w:tcMar>
              <w:top w:w="90" w:type="dxa"/>
              <w:left w:w="90" w:type="dxa"/>
              <w:bottom w:w="90" w:type="dxa"/>
              <w:right w:w="90" w:type="dxa"/>
            </w:tcMar>
            <w:vAlign w:val="center"/>
          </w:tcPr>
          <w:p w14:paraId="63B06FB8" w14:textId="77777777" w:rsidR="00205030" w:rsidRDefault="0023093B" w:rsidP="00205030">
            <w:pPr>
              <w:pStyle w:val="ListParagraph"/>
              <w:numPr>
                <w:ilvl w:val="0"/>
                <w:numId w:val="122"/>
              </w:numPr>
              <w:spacing w:before="120" w:after="120" w:line="360" w:lineRule="auto"/>
              <w:ind w:left="360"/>
              <w:jc w:val="both"/>
            </w:pPr>
            <w:r w:rsidRPr="00205030">
              <w:t xml:space="preserve">Repo đã có code và minh chứng. </w:t>
            </w:r>
          </w:p>
          <w:p w14:paraId="738257AD" w14:textId="75A29881" w:rsidR="0023093B" w:rsidRDefault="0023093B" w:rsidP="00205030">
            <w:pPr>
              <w:pStyle w:val="ListParagraph"/>
              <w:numPr>
                <w:ilvl w:val="0"/>
                <w:numId w:val="122"/>
              </w:numPr>
              <w:spacing w:before="120" w:after="120" w:line="360" w:lineRule="auto"/>
              <w:ind w:left="360"/>
              <w:jc w:val="both"/>
            </w:pPr>
            <w:r w:rsidRPr="00205030">
              <w:t>Sơ đồ được trình bày trong báo cáo này</w:t>
            </w:r>
            <w:r w:rsidR="00205030">
              <w:t>.</w:t>
            </w:r>
          </w:p>
        </w:tc>
      </w:tr>
    </w:tbl>
    <w:p w14:paraId="61F1E712" w14:textId="4E97A13E" w:rsidR="0023093B" w:rsidRDefault="00205030" w:rsidP="00684894">
      <w:pPr>
        <w:pStyle w:val="Heading2"/>
      </w:pPr>
      <w:bookmarkStart w:id="19" w:name="_Toc242634484"/>
      <w:r>
        <w:lastRenderedPageBreak/>
        <w:t>Bảng phân công nhiệm vụ tuần 1</w:t>
      </w:r>
      <w:bookmarkEnd w:id="19"/>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4"/>
        <w:gridCol w:w="3681"/>
        <w:gridCol w:w="2835"/>
        <w:gridCol w:w="1417"/>
      </w:tblGrid>
      <w:tr w:rsidR="00643254" w14:paraId="449F937B" w14:textId="3C9D1ED8" w:rsidTr="00643254">
        <w:trPr>
          <w:cantSplit/>
          <w:tblHeader/>
          <w:jc w:val="center"/>
        </w:trPr>
        <w:tc>
          <w:tcPr>
            <w:tcW w:w="1984" w:type="dxa"/>
            <w:tcMar>
              <w:top w:w="90" w:type="dxa"/>
              <w:left w:w="90" w:type="dxa"/>
              <w:bottom w:w="90" w:type="dxa"/>
              <w:right w:w="90" w:type="dxa"/>
            </w:tcMar>
            <w:vAlign w:val="center"/>
          </w:tcPr>
          <w:p w14:paraId="7D7E6A34" w14:textId="77777777" w:rsidR="00643254" w:rsidRDefault="00643254" w:rsidP="006B51AB">
            <w:pPr>
              <w:keepNext/>
              <w:spacing w:before="60" w:after="60" w:line="252" w:lineRule="auto"/>
              <w:jc w:val="center"/>
            </w:pPr>
            <w:r>
              <w:rPr>
                <w:rFonts w:eastAsia="Times New Roman"/>
                <w:b/>
                <w:color w:val="000000"/>
              </w:rPr>
              <w:t>Thành viên</w:t>
            </w:r>
          </w:p>
        </w:tc>
        <w:tc>
          <w:tcPr>
            <w:tcW w:w="3681" w:type="dxa"/>
            <w:tcMar>
              <w:top w:w="90" w:type="dxa"/>
              <w:left w:w="90" w:type="dxa"/>
              <w:bottom w:w="90" w:type="dxa"/>
              <w:right w:w="90" w:type="dxa"/>
            </w:tcMar>
            <w:vAlign w:val="center"/>
          </w:tcPr>
          <w:p w14:paraId="75BD54F6" w14:textId="77777777" w:rsidR="00643254" w:rsidRDefault="00643254" w:rsidP="006B51AB">
            <w:pPr>
              <w:keepNext/>
              <w:spacing w:before="60" w:after="60" w:line="252" w:lineRule="auto"/>
              <w:jc w:val="center"/>
            </w:pPr>
            <w:r>
              <w:rPr>
                <w:rFonts w:eastAsia="Times New Roman"/>
                <w:b/>
                <w:color w:val="000000"/>
              </w:rPr>
              <w:t>Nhiệm vụ</w:t>
            </w:r>
          </w:p>
        </w:tc>
        <w:tc>
          <w:tcPr>
            <w:tcW w:w="2835" w:type="dxa"/>
            <w:tcMar>
              <w:top w:w="90" w:type="dxa"/>
              <w:left w:w="90" w:type="dxa"/>
              <w:bottom w:w="90" w:type="dxa"/>
              <w:right w:w="90" w:type="dxa"/>
            </w:tcMar>
            <w:vAlign w:val="center"/>
          </w:tcPr>
          <w:p w14:paraId="7B714CE3" w14:textId="77777777" w:rsidR="00643254" w:rsidRDefault="00643254" w:rsidP="006B51AB">
            <w:pPr>
              <w:keepNext/>
              <w:spacing w:before="60" w:after="60" w:line="252" w:lineRule="auto"/>
              <w:jc w:val="center"/>
            </w:pPr>
            <w:r>
              <w:rPr>
                <w:rFonts w:eastAsia="Times New Roman"/>
                <w:b/>
                <w:color w:val="000000"/>
              </w:rPr>
              <w:t>Sản phẩm ghi nhận</w:t>
            </w:r>
          </w:p>
        </w:tc>
        <w:tc>
          <w:tcPr>
            <w:tcW w:w="1417" w:type="dxa"/>
          </w:tcPr>
          <w:p w14:paraId="72B51F5B" w14:textId="5A73F662" w:rsidR="00643254" w:rsidRDefault="00643254" w:rsidP="006B51AB">
            <w:pPr>
              <w:keepNext/>
              <w:spacing w:before="60" w:after="60" w:line="252" w:lineRule="auto"/>
              <w:jc w:val="center"/>
              <w:rPr>
                <w:rFonts w:eastAsia="Times New Roman"/>
                <w:b/>
                <w:color w:val="000000"/>
              </w:rPr>
            </w:pPr>
            <w:r>
              <w:rPr>
                <w:rFonts w:eastAsia="Times New Roman"/>
                <w:b/>
                <w:color w:val="000000"/>
              </w:rPr>
              <w:t>Tổng số giờ làm</w:t>
            </w:r>
          </w:p>
        </w:tc>
      </w:tr>
      <w:tr w:rsidR="00643254" w14:paraId="6B90F00B" w14:textId="2980CC90" w:rsidTr="00643254">
        <w:trPr>
          <w:cantSplit/>
          <w:jc w:val="center"/>
        </w:trPr>
        <w:tc>
          <w:tcPr>
            <w:tcW w:w="1984" w:type="dxa"/>
            <w:tcMar>
              <w:top w:w="90" w:type="dxa"/>
              <w:left w:w="90" w:type="dxa"/>
              <w:bottom w:w="90" w:type="dxa"/>
              <w:right w:w="90" w:type="dxa"/>
            </w:tcMar>
            <w:vAlign w:val="center"/>
          </w:tcPr>
          <w:p w14:paraId="38E9A8A1" w14:textId="77777777" w:rsidR="00643254" w:rsidRDefault="00643254" w:rsidP="00205030">
            <w:pPr>
              <w:pStyle w:val="ListParagraph"/>
              <w:spacing w:before="120" w:after="120" w:line="360" w:lineRule="auto"/>
              <w:ind w:left="0"/>
              <w:jc w:val="center"/>
            </w:pPr>
            <w:r w:rsidRPr="00205030">
              <w:t>Trương Tấn Phát</w:t>
            </w:r>
            <w:r w:rsidRPr="00205030">
              <w:br/>
              <w:t>24110298</w:t>
            </w:r>
          </w:p>
        </w:tc>
        <w:tc>
          <w:tcPr>
            <w:tcW w:w="3681" w:type="dxa"/>
            <w:tcMar>
              <w:top w:w="90" w:type="dxa"/>
              <w:left w:w="90" w:type="dxa"/>
              <w:bottom w:w="90" w:type="dxa"/>
              <w:right w:w="90" w:type="dxa"/>
            </w:tcMar>
            <w:vAlign w:val="center"/>
          </w:tcPr>
          <w:p w14:paraId="76F7053F" w14:textId="77777777" w:rsidR="00643254" w:rsidRDefault="00643254" w:rsidP="00205030">
            <w:pPr>
              <w:pStyle w:val="ListParagraph"/>
              <w:numPr>
                <w:ilvl w:val="0"/>
                <w:numId w:val="122"/>
              </w:numPr>
              <w:spacing w:before="120" w:after="120" w:line="360" w:lineRule="auto"/>
              <w:ind w:left="360"/>
              <w:jc w:val="both"/>
            </w:pPr>
            <w:r>
              <w:t xml:space="preserve">Tìm hiểu Step Functions và SNS. </w:t>
            </w:r>
          </w:p>
          <w:p w14:paraId="7D913D24" w14:textId="77777777" w:rsidR="00643254" w:rsidRDefault="00643254" w:rsidP="00205030">
            <w:pPr>
              <w:pStyle w:val="ListParagraph"/>
              <w:numPr>
                <w:ilvl w:val="0"/>
                <w:numId w:val="122"/>
              </w:numPr>
              <w:spacing w:before="120" w:after="120" w:line="360" w:lineRule="auto"/>
              <w:ind w:left="360"/>
              <w:jc w:val="both"/>
            </w:pPr>
            <w:r>
              <w:t>Dựng VPC, subnet và route table.</w:t>
            </w:r>
          </w:p>
          <w:p w14:paraId="47E386A3" w14:textId="77777777" w:rsidR="00643254" w:rsidRDefault="00643254" w:rsidP="00205030">
            <w:pPr>
              <w:pStyle w:val="ListParagraph"/>
              <w:numPr>
                <w:ilvl w:val="0"/>
                <w:numId w:val="122"/>
              </w:numPr>
              <w:spacing w:before="120" w:after="120" w:line="360" w:lineRule="auto"/>
              <w:ind w:left="360"/>
              <w:jc w:val="both"/>
            </w:pPr>
            <w:r>
              <w:t>Kiểm tra LabRole.</w:t>
            </w:r>
          </w:p>
          <w:p w14:paraId="7EB0FF17" w14:textId="77777777" w:rsidR="00643254" w:rsidRDefault="00643254" w:rsidP="00205030">
            <w:pPr>
              <w:pStyle w:val="ListParagraph"/>
              <w:numPr>
                <w:ilvl w:val="0"/>
                <w:numId w:val="122"/>
              </w:numPr>
              <w:spacing w:before="120" w:after="120" w:line="360" w:lineRule="auto"/>
              <w:ind w:left="360"/>
              <w:jc w:val="both"/>
            </w:pPr>
            <w:r>
              <w:t>Dựng Lambda nền tảng.</w:t>
            </w:r>
          </w:p>
          <w:p w14:paraId="67371A6D" w14:textId="77777777" w:rsidR="00643254" w:rsidRDefault="00643254" w:rsidP="00205030">
            <w:pPr>
              <w:pStyle w:val="ListParagraph"/>
              <w:numPr>
                <w:ilvl w:val="0"/>
                <w:numId w:val="122"/>
              </w:numPr>
              <w:spacing w:before="120" w:after="120" w:line="360" w:lineRule="auto"/>
              <w:ind w:left="360"/>
              <w:jc w:val="both"/>
            </w:pPr>
            <w:r>
              <w:t>Chuẩn bị định nghĩa ASL.</w:t>
            </w:r>
          </w:p>
        </w:tc>
        <w:tc>
          <w:tcPr>
            <w:tcW w:w="2835" w:type="dxa"/>
            <w:tcMar>
              <w:top w:w="90" w:type="dxa"/>
              <w:left w:w="90" w:type="dxa"/>
              <w:bottom w:w="90" w:type="dxa"/>
              <w:right w:w="90" w:type="dxa"/>
            </w:tcMar>
            <w:vAlign w:val="center"/>
          </w:tcPr>
          <w:p w14:paraId="47FDB837" w14:textId="77777777" w:rsidR="00643254" w:rsidRDefault="00643254" w:rsidP="00205030">
            <w:pPr>
              <w:pStyle w:val="ListParagraph"/>
              <w:spacing w:before="120" w:after="120" w:line="360" w:lineRule="auto"/>
              <w:ind w:left="0"/>
              <w:jc w:val="both"/>
            </w:pPr>
            <w:r>
              <w:t>Mã Lambda, ba tệp ASL, dữ liệu kiểm thử, worklog và 27 ảnh minh chứng.</w:t>
            </w:r>
          </w:p>
        </w:tc>
        <w:tc>
          <w:tcPr>
            <w:tcW w:w="1417" w:type="dxa"/>
            <w:vAlign w:val="center"/>
          </w:tcPr>
          <w:p w14:paraId="4D34765F" w14:textId="2A7F8944" w:rsidR="00643254" w:rsidRDefault="00643254" w:rsidP="00643254">
            <w:pPr>
              <w:pStyle w:val="ListParagraph"/>
              <w:spacing w:before="120" w:after="120" w:line="360" w:lineRule="auto"/>
              <w:ind w:left="0"/>
              <w:jc w:val="center"/>
            </w:pPr>
            <w:r>
              <w:t>6-7h</w:t>
            </w:r>
          </w:p>
        </w:tc>
      </w:tr>
      <w:tr w:rsidR="00643254" w14:paraId="57CE2B96" w14:textId="70ADEDFB" w:rsidTr="00643254">
        <w:trPr>
          <w:cantSplit/>
          <w:jc w:val="center"/>
        </w:trPr>
        <w:tc>
          <w:tcPr>
            <w:tcW w:w="1984" w:type="dxa"/>
            <w:tcMar>
              <w:top w:w="90" w:type="dxa"/>
              <w:left w:w="90" w:type="dxa"/>
              <w:bottom w:w="90" w:type="dxa"/>
              <w:right w:w="90" w:type="dxa"/>
            </w:tcMar>
            <w:vAlign w:val="center"/>
          </w:tcPr>
          <w:p w14:paraId="3255BC93" w14:textId="77777777" w:rsidR="00643254" w:rsidRDefault="00643254" w:rsidP="00205030">
            <w:pPr>
              <w:pStyle w:val="ListParagraph"/>
              <w:spacing w:before="120" w:after="120" w:line="360" w:lineRule="auto"/>
              <w:ind w:left="0"/>
              <w:jc w:val="center"/>
            </w:pPr>
            <w:r w:rsidRPr="00205030">
              <w:t>Nguyễn Lê Huy</w:t>
            </w:r>
            <w:r w:rsidRPr="00205030">
              <w:br/>
              <w:t>24110221</w:t>
            </w:r>
          </w:p>
        </w:tc>
        <w:tc>
          <w:tcPr>
            <w:tcW w:w="3681" w:type="dxa"/>
            <w:tcBorders>
              <w:bottom w:val="single" w:sz="4" w:space="0" w:color="auto"/>
            </w:tcBorders>
            <w:tcMar>
              <w:top w:w="90" w:type="dxa"/>
              <w:left w:w="90" w:type="dxa"/>
              <w:bottom w:w="90" w:type="dxa"/>
              <w:right w:w="90" w:type="dxa"/>
            </w:tcMar>
            <w:vAlign w:val="center"/>
          </w:tcPr>
          <w:p w14:paraId="1E302082" w14:textId="77777777" w:rsidR="00643254" w:rsidRDefault="00643254" w:rsidP="00205030">
            <w:pPr>
              <w:pStyle w:val="ListParagraph"/>
              <w:numPr>
                <w:ilvl w:val="0"/>
                <w:numId w:val="122"/>
              </w:numPr>
              <w:spacing w:before="120" w:after="120" w:line="360" w:lineRule="auto"/>
              <w:ind w:left="360"/>
              <w:jc w:val="both"/>
            </w:pPr>
            <w:r w:rsidRPr="00205030">
              <w:t>Tìm hiểu DynamoDB và WebSocket</w:t>
            </w:r>
            <w:r>
              <w:t>.</w:t>
            </w:r>
          </w:p>
          <w:p w14:paraId="375BCB2E" w14:textId="77777777" w:rsidR="00643254" w:rsidRDefault="00643254" w:rsidP="00205030">
            <w:pPr>
              <w:pStyle w:val="ListParagraph"/>
              <w:numPr>
                <w:ilvl w:val="0"/>
                <w:numId w:val="122"/>
              </w:numPr>
              <w:spacing w:before="120" w:after="120" w:line="360" w:lineRule="auto"/>
              <w:ind w:left="360"/>
              <w:jc w:val="both"/>
            </w:pPr>
            <w:r>
              <w:t>D</w:t>
            </w:r>
            <w:r w:rsidRPr="00205030">
              <w:t>ựng ba bảng dữ liệu, S3, Lambda kết nối và WebSocket API</w:t>
            </w:r>
            <w:r>
              <w:t>.</w:t>
            </w:r>
          </w:p>
          <w:p w14:paraId="578E8724" w14:textId="77777777" w:rsidR="00643254" w:rsidRDefault="00643254" w:rsidP="00205030">
            <w:pPr>
              <w:pStyle w:val="ListParagraph"/>
              <w:numPr>
                <w:ilvl w:val="0"/>
                <w:numId w:val="122"/>
              </w:numPr>
              <w:spacing w:before="120" w:after="120" w:line="360" w:lineRule="auto"/>
              <w:ind w:left="360"/>
              <w:jc w:val="both"/>
            </w:pPr>
            <w:r>
              <w:t>K</w:t>
            </w:r>
            <w:r w:rsidRPr="00205030">
              <w:t>iểm thử trình duyệt.</w:t>
            </w:r>
          </w:p>
        </w:tc>
        <w:tc>
          <w:tcPr>
            <w:tcW w:w="2835" w:type="dxa"/>
            <w:tcMar>
              <w:top w:w="90" w:type="dxa"/>
              <w:left w:w="90" w:type="dxa"/>
              <w:bottom w:w="90" w:type="dxa"/>
              <w:right w:w="90" w:type="dxa"/>
            </w:tcMar>
            <w:vAlign w:val="center"/>
          </w:tcPr>
          <w:p w14:paraId="11E34B58" w14:textId="77777777" w:rsidR="00643254" w:rsidRDefault="00643254" w:rsidP="00205030">
            <w:pPr>
              <w:pStyle w:val="ListParagraph"/>
              <w:spacing w:before="120" w:after="120" w:line="360" w:lineRule="auto"/>
              <w:ind w:left="0"/>
              <w:jc w:val="both"/>
            </w:pPr>
            <w:r w:rsidRPr="00205030">
              <w:t>Mã Lambda, index.html, test_websocket.html, worklog và 30 ảnh minh chứng.</w:t>
            </w:r>
          </w:p>
        </w:tc>
        <w:tc>
          <w:tcPr>
            <w:tcW w:w="1417" w:type="dxa"/>
            <w:vAlign w:val="center"/>
          </w:tcPr>
          <w:p w14:paraId="5B8F9D5C" w14:textId="72437DE2" w:rsidR="00643254" w:rsidRPr="00205030" w:rsidRDefault="00643254" w:rsidP="00643254">
            <w:pPr>
              <w:pStyle w:val="ListParagraph"/>
              <w:spacing w:before="120" w:after="120" w:line="360" w:lineRule="auto"/>
              <w:ind w:left="0"/>
              <w:jc w:val="center"/>
            </w:pPr>
            <w:r>
              <w:t>6-7h</w:t>
            </w:r>
          </w:p>
        </w:tc>
      </w:tr>
      <w:tr w:rsidR="00643254" w14:paraId="7C9B6C00" w14:textId="2F94B0E8" w:rsidTr="00643254">
        <w:trPr>
          <w:cantSplit/>
          <w:trHeight w:val="16"/>
          <w:jc w:val="center"/>
        </w:trPr>
        <w:tc>
          <w:tcPr>
            <w:tcW w:w="1984" w:type="dxa"/>
            <w:tcMar>
              <w:top w:w="90" w:type="dxa"/>
              <w:left w:w="90" w:type="dxa"/>
              <w:bottom w:w="90" w:type="dxa"/>
              <w:right w:w="90" w:type="dxa"/>
            </w:tcMar>
            <w:vAlign w:val="center"/>
          </w:tcPr>
          <w:p w14:paraId="1B6AF150" w14:textId="77777777" w:rsidR="00643254" w:rsidRDefault="00643254" w:rsidP="00205030">
            <w:pPr>
              <w:pStyle w:val="ListParagraph"/>
              <w:spacing w:before="120" w:after="120" w:line="360" w:lineRule="auto"/>
              <w:ind w:left="0"/>
              <w:jc w:val="center"/>
            </w:pPr>
            <w:r w:rsidRPr="00205030">
              <w:t>Hai thành viên</w:t>
            </w:r>
          </w:p>
        </w:tc>
        <w:tc>
          <w:tcPr>
            <w:tcW w:w="3681" w:type="dxa"/>
            <w:tcMar>
              <w:top w:w="90" w:type="dxa"/>
              <w:left w:w="90" w:type="dxa"/>
              <w:bottom w:w="90" w:type="dxa"/>
              <w:right w:w="90" w:type="dxa"/>
            </w:tcMar>
            <w:vAlign w:val="center"/>
          </w:tcPr>
          <w:p w14:paraId="70B8390A" w14:textId="77777777" w:rsidR="00643254" w:rsidRDefault="00643254" w:rsidP="00205030">
            <w:pPr>
              <w:pStyle w:val="ListParagraph"/>
              <w:numPr>
                <w:ilvl w:val="0"/>
                <w:numId w:val="122"/>
              </w:numPr>
              <w:spacing w:before="120" w:after="120" w:line="360" w:lineRule="auto"/>
              <w:ind w:left="360"/>
              <w:jc w:val="both"/>
            </w:pPr>
            <w:r w:rsidRPr="00205030">
              <w:t>Thống nhất luồng trạng thái, cấu trúc dữ liệu, quy ước tên và tag</w:t>
            </w:r>
            <w:r>
              <w:t>.</w:t>
            </w:r>
          </w:p>
          <w:p w14:paraId="66713090" w14:textId="77777777" w:rsidR="00643254" w:rsidRDefault="00643254" w:rsidP="00205030">
            <w:pPr>
              <w:pStyle w:val="ListParagraph"/>
              <w:numPr>
                <w:ilvl w:val="0"/>
                <w:numId w:val="122"/>
              </w:numPr>
              <w:spacing w:before="120" w:after="120" w:line="360" w:lineRule="auto"/>
              <w:ind w:left="360"/>
              <w:jc w:val="both"/>
            </w:pPr>
            <w:r>
              <w:t>T</w:t>
            </w:r>
            <w:r w:rsidRPr="00205030">
              <w:t>ổng hợp kết quả để chuẩn bị tích hợp.</w:t>
            </w:r>
          </w:p>
        </w:tc>
        <w:tc>
          <w:tcPr>
            <w:tcW w:w="2835" w:type="dxa"/>
            <w:tcMar>
              <w:top w:w="90" w:type="dxa"/>
              <w:left w:w="90" w:type="dxa"/>
              <w:bottom w:w="90" w:type="dxa"/>
              <w:right w:w="90" w:type="dxa"/>
            </w:tcMar>
            <w:vAlign w:val="center"/>
          </w:tcPr>
          <w:p w14:paraId="1F60EEF0" w14:textId="77777777" w:rsidR="00643254" w:rsidRDefault="00643254" w:rsidP="00205030">
            <w:pPr>
              <w:pStyle w:val="ListParagraph"/>
              <w:numPr>
                <w:ilvl w:val="0"/>
                <w:numId w:val="122"/>
              </w:numPr>
              <w:spacing w:before="120" w:after="120" w:line="360" w:lineRule="auto"/>
              <w:ind w:left="360"/>
              <w:jc w:val="both"/>
            </w:pPr>
            <w:r>
              <w:t>Kiến trúc mục tiêu và kế hoạch tiếp theo trong báo cáo.</w:t>
            </w:r>
          </w:p>
          <w:p w14:paraId="64BB32DE" w14:textId="77777777" w:rsidR="00643254" w:rsidRDefault="00643254" w:rsidP="00205030">
            <w:pPr>
              <w:pStyle w:val="ListParagraph"/>
              <w:numPr>
                <w:ilvl w:val="0"/>
                <w:numId w:val="122"/>
              </w:numPr>
              <w:spacing w:before="120" w:after="120" w:line="360" w:lineRule="auto"/>
              <w:ind w:left="360"/>
              <w:jc w:val="both"/>
            </w:pPr>
            <w:r>
              <w:t>Chưa có môi trường chạy tích hợp.</w:t>
            </w:r>
          </w:p>
        </w:tc>
        <w:tc>
          <w:tcPr>
            <w:tcW w:w="1417" w:type="dxa"/>
            <w:vAlign w:val="center"/>
          </w:tcPr>
          <w:p w14:paraId="76538FFE" w14:textId="230A6448" w:rsidR="00643254" w:rsidRDefault="00643254" w:rsidP="00643254">
            <w:pPr>
              <w:pStyle w:val="ListParagraph"/>
              <w:spacing w:before="120" w:after="120" w:line="360" w:lineRule="auto"/>
              <w:ind w:left="0"/>
              <w:jc w:val="center"/>
            </w:pPr>
            <w:r>
              <w:t>3-4h</w:t>
            </w:r>
          </w:p>
        </w:tc>
      </w:tr>
    </w:tbl>
    <w:p w14:paraId="01FDB7BC" w14:textId="0B37B0EE" w:rsidR="00205030" w:rsidRDefault="00205030" w:rsidP="00684894">
      <w:pPr>
        <w:pStyle w:val="Heading2"/>
      </w:pPr>
      <w:bookmarkStart w:id="20" w:name="_Toc242634485"/>
      <w:r>
        <w:t>Kế hoạch dự kiến trong 4 tuần</w:t>
      </w:r>
      <w:bookmarkEnd w:id="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551"/>
        <w:gridCol w:w="5953"/>
      </w:tblGrid>
      <w:tr w:rsidR="00205030" w14:paraId="67C98950" w14:textId="77777777" w:rsidTr="006B51AB">
        <w:trPr>
          <w:cantSplit/>
          <w:tblHeader/>
          <w:jc w:val="center"/>
        </w:trPr>
        <w:tc>
          <w:tcPr>
            <w:tcW w:w="850" w:type="dxa"/>
            <w:tcMar>
              <w:top w:w="90" w:type="dxa"/>
              <w:left w:w="90" w:type="dxa"/>
              <w:bottom w:w="90" w:type="dxa"/>
              <w:right w:w="90" w:type="dxa"/>
            </w:tcMar>
            <w:vAlign w:val="center"/>
          </w:tcPr>
          <w:p w14:paraId="08054D95" w14:textId="77777777" w:rsidR="00205030" w:rsidRDefault="00205030" w:rsidP="006B51AB">
            <w:pPr>
              <w:spacing w:before="60" w:after="60" w:line="252" w:lineRule="auto"/>
              <w:jc w:val="center"/>
            </w:pPr>
            <w:r>
              <w:rPr>
                <w:rFonts w:eastAsia="Times New Roman"/>
                <w:b/>
                <w:color w:val="000000"/>
              </w:rPr>
              <w:t>Tuần</w:t>
            </w:r>
          </w:p>
        </w:tc>
        <w:tc>
          <w:tcPr>
            <w:tcW w:w="2551" w:type="dxa"/>
            <w:tcMar>
              <w:top w:w="90" w:type="dxa"/>
              <w:left w:w="90" w:type="dxa"/>
              <w:bottom w:w="90" w:type="dxa"/>
              <w:right w:w="90" w:type="dxa"/>
            </w:tcMar>
            <w:vAlign w:val="center"/>
          </w:tcPr>
          <w:p w14:paraId="4E7E0D1E" w14:textId="77777777" w:rsidR="00205030" w:rsidRDefault="00205030" w:rsidP="006B51AB">
            <w:pPr>
              <w:spacing w:before="60" w:after="60" w:line="252" w:lineRule="auto"/>
              <w:jc w:val="center"/>
            </w:pPr>
            <w:r>
              <w:rPr>
                <w:rFonts w:eastAsia="Times New Roman"/>
                <w:b/>
                <w:color w:val="000000"/>
              </w:rPr>
              <w:t>Trọng tâm</w:t>
            </w:r>
          </w:p>
        </w:tc>
        <w:tc>
          <w:tcPr>
            <w:tcW w:w="5953" w:type="dxa"/>
            <w:tcMar>
              <w:top w:w="90" w:type="dxa"/>
              <w:left w:w="90" w:type="dxa"/>
              <w:bottom w:w="90" w:type="dxa"/>
              <w:right w:w="90" w:type="dxa"/>
            </w:tcMar>
            <w:vAlign w:val="center"/>
          </w:tcPr>
          <w:p w14:paraId="54CA1662" w14:textId="77777777" w:rsidR="00205030" w:rsidRDefault="00205030" w:rsidP="006B51AB">
            <w:pPr>
              <w:spacing w:before="60" w:after="60" w:line="252" w:lineRule="auto"/>
              <w:jc w:val="center"/>
            </w:pPr>
            <w:r>
              <w:rPr>
                <w:rFonts w:eastAsia="Times New Roman"/>
                <w:b/>
                <w:color w:val="000000"/>
              </w:rPr>
              <w:t>Kết quả cần đạt</w:t>
            </w:r>
          </w:p>
        </w:tc>
      </w:tr>
      <w:tr w:rsidR="00205030" w14:paraId="442FDD47" w14:textId="77777777" w:rsidTr="006B51AB">
        <w:trPr>
          <w:cantSplit/>
          <w:jc w:val="center"/>
        </w:trPr>
        <w:tc>
          <w:tcPr>
            <w:tcW w:w="850" w:type="dxa"/>
            <w:tcMar>
              <w:top w:w="90" w:type="dxa"/>
              <w:left w:w="90" w:type="dxa"/>
              <w:bottom w:w="90" w:type="dxa"/>
              <w:right w:w="90" w:type="dxa"/>
            </w:tcMar>
            <w:vAlign w:val="center"/>
          </w:tcPr>
          <w:p w14:paraId="39A5A87D" w14:textId="77777777" w:rsidR="00205030" w:rsidRPr="004D594B" w:rsidRDefault="00205030" w:rsidP="006B51AB">
            <w:pPr>
              <w:spacing w:before="60" w:after="60" w:line="252" w:lineRule="auto"/>
              <w:jc w:val="center"/>
            </w:pPr>
            <w:r w:rsidRPr="004D594B">
              <w:rPr>
                <w:rFonts w:eastAsia="Times New Roman"/>
                <w:color w:val="000000"/>
              </w:rPr>
              <w:t>1</w:t>
            </w:r>
          </w:p>
        </w:tc>
        <w:tc>
          <w:tcPr>
            <w:tcW w:w="2551" w:type="dxa"/>
            <w:tcMar>
              <w:top w:w="90" w:type="dxa"/>
              <w:left w:w="90" w:type="dxa"/>
              <w:bottom w:w="90" w:type="dxa"/>
              <w:right w:w="90" w:type="dxa"/>
            </w:tcMar>
            <w:vAlign w:val="center"/>
          </w:tcPr>
          <w:p w14:paraId="233DA8DD" w14:textId="3C5361AF" w:rsidR="00205030" w:rsidRDefault="00205030" w:rsidP="00205030">
            <w:pPr>
              <w:pStyle w:val="ListParagraph"/>
              <w:spacing w:before="120" w:after="120" w:line="360" w:lineRule="auto"/>
              <w:ind w:left="0"/>
              <w:jc w:val="center"/>
            </w:pPr>
            <w:r w:rsidRPr="00205030">
              <w:t xml:space="preserve">Tìm hiểu và </w:t>
            </w:r>
            <w:r>
              <w:br/>
            </w:r>
            <w:r w:rsidRPr="00205030">
              <w:t>dựng nền tảng</w:t>
            </w:r>
          </w:p>
        </w:tc>
        <w:tc>
          <w:tcPr>
            <w:tcW w:w="5953" w:type="dxa"/>
            <w:tcMar>
              <w:top w:w="90" w:type="dxa"/>
              <w:left w:w="90" w:type="dxa"/>
              <w:bottom w:w="90" w:type="dxa"/>
              <w:right w:w="90" w:type="dxa"/>
            </w:tcMar>
            <w:vAlign w:val="center"/>
          </w:tcPr>
          <w:p w14:paraId="0F83FDE1" w14:textId="77777777" w:rsidR="00205030" w:rsidRDefault="00205030" w:rsidP="00205030">
            <w:pPr>
              <w:pStyle w:val="ListParagraph"/>
              <w:numPr>
                <w:ilvl w:val="0"/>
                <w:numId w:val="122"/>
              </w:numPr>
              <w:spacing w:before="120" w:after="120" w:line="360" w:lineRule="auto"/>
              <w:ind w:left="360"/>
              <w:jc w:val="both"/>
            </w:pPr>
            <w:r>
              <w:t>Thiết kế kiến trúc, dữ liệu, tài nguyên có tag.</w:t>
            </w:r>
          </w:p>
          <w:p w14:paraId="55AF612D" w14:textId="77777777" w:rsidR="00205030" w:rsidRDefault="00205030" w:rsidP="00205030">
            <w:pPr>
              <w:pStyle w:val="ListParagraph"/>
              <w:numPr>
                <w:ilvl w:val="0"/>
                <w:numId w:val="122"/>
              </w:numPr>
              <w:spacing w:before="120" w:after="120" w:line="360" w:lineRule="auto"/>
              <w:ind w:left="360"/>
              <w:jc w:val="both"/>
            </w:pPr>
            <w:r>
              <w:t>Kiểm thử nền tảng và nhật ký cá nhân.</w:t>
            </w:r>
          </w:p>
        </w:tc>
      </w:tr>
      <w:tr w:rsidR="00205030" w14:paraId="2DE44569" w14:textId="77777777" w:rsidTr="006B51AB">
        <w:trPr>
          <w:cantSplit/>
          <w:jc w:val="center"/>
        </w:trPr>
        <w:tc>
          <w:tcPr>
            <w:tcW w:w="850" w:type="dxa"/>
            <w:tcMar>
              <w:top w:w="90" w:type="dxa"/>
              <w:left w:w="90" w:type="dxa"/>
              <w:bottom w:w="90" w:type="dxa"/>
              <w:right w:w="90" w:type="dxa"/>
            </w:tcMar>
            <w:vAlign w:val="center"/>
          </w:tcPr>
          <w:p w14:paraId="7B48D624" w14:textId="77777777" w:rsidR="00205030" w:rsidRPr="004D594B" w:rsidRDefault="00205030" w:rsidP="006B51AB">
            <w:pPr>
              <w:spacing w:before="60" w:after="60" w:line="252" w:lineRule="auto"/>
              <w:jc w:val="center"/>
            </w:pPr>
            <w:r w:rsidRPr="004D594B">
              <w:rPr>
                <w:rFonts w:eastAsia="Times New Roman"/>
                <w:color w:val="000000"/>
              </w:rPr>
              <w:lastRenderedPageBreak/>
              <w:t>2</w:t>
            </w:r>
          </w:p>
        </w:tc>
        <w:tc>
          <w:tcPr>
            <w:tcW w:w="2551" w:type="dxa"/>
            <w:tcMar>
              <w:top w:w="90" w:type="dxa"/>
              <w:left w:w="90" w:type="dxa"/>
              <w:bottom w:w="90" w:type="dxa"/>
              <w:right w:w="90" w:type="dxa"/>
            </w:tcMar>
            <w:vAlign w:val="center"/>
          </w:tcPr>
          <w:p w14:paraId="344C0BC1" w14:textId="77777777" w:rsidR="00205030" w:rsidRDefault="00205030" w:rsidP="00205030">
            <w:pPr>
              <w:pStyle w:val="ListParagraph"/>
              <w:spacing w:before="120" w:after="120" w:line="360" w:lineRule="auto"/>
              <w:ind w:left="0"/>
              <w:jc w:val="center"/>
            </w:pPr>
            <w:r w:rsidRPr="00205030">
              <w:t>Triển khai chức năng</w:t>
            </w:r>
          </w:p>
        </w:tc>
        <w:tc>
          <w:tcPr>
            <w:tcW w:w="5953" w:type="dxa"/>
            <w:tcMar>
              <w:top w:w="90" w:type="dxa"/>
              <w:left w:w="90" w:type="dxa"/>
              <w:bottom w:w="90" w:type="dxa"/>
              <w:right w:w="90" w:type="dxa"/>
            </w:tcMar>
            <w:vAlign w:val="center"/>
          </w:tcPr>
          <w:p w14:paraId="646BBB82" w14:textId="77777777" w:rsidR="00205030" w:rsidRDefault="00205030" w:rsidP="00205030">
            <w:pPr>
              <w:pStyle w:val="ListParagraph"/>
              <w:numPr>
                <w:ilvl w:val="0"/>
                <w:numId w:val="122"/>
              </w:numPr>
              <w:spacing w:before="120" w:after="120" w:line="360" w:lineRule="auto"/>
              <w:ind w:left="360"/>
              <w:jc w:val="both"/>
            </w:pPr>
            <w:r w:rsidRPr="00205030">
              <w:t>Tạo và đọc đơn hàng</w:t>
            </w:r>
            <w:r>
              <w:t>.</w:t>
            </w:r>
          </w:p>
          <w:p w14:paraId="1405669C" w14:textId="77777777" w:rsidR="00205030" w:rsidRDefault="00205030" w:rsidP="00205030">
            <w:pPr>
              <w:pStyle w:val="ListParagraph"/>
              <w:numPr>
                <w:ilvl w:val="0"/>
                <w:numId w:val="122"/>
              </w:numPr>
              <w:spacing w:before="120" w:after="120" w:line="360" w:lineRule="auto"/>
              <w:ind w:left="360"/>
              <w:jc w:val="both"/>
            </w:pPr>
            <w:r>
              <w:t>K</w:t>
            </w:r>
            <w:r w:rsidRPr="00205030">
              <w:t>hởi chạy workflow</w:t>
            </w:r>
            <w:r>
              <w:t>.</w:t>
            </w:r>
          </w:p>
          <w:p w14:paraId="2E3E363B" w14:textId="77777777" w:rsidR="00205030" w:rsidRDefault="00205030" w:rsidP="00205030">
            <w:pPr>
              <w:pStyle w:val="ListParagraph"/>
              <w:numPr>
                <w:ilvl w:val="0"/>
                <w:numId w:val="122"/>
              </w:numPr>
              <w:spacing w:before="120" w:after="120" w:line="360" w:lineRule="auto"/>
              <w:ind w:left="360"/>
              <w:jc w:val="both"/>
            </w:pPr>
            <w:r>
              <w:t>L</w:t>
            </w:r>
            <w:r w:rsidRPr="00205030">
              <w:t>ưu callback</w:t>
            </w:r>
            <w:r>
              <w:t>.</w:t>
            </w:r>
          </w:p>
          <w:p w14:paraId="23B33AD2" w14:textId="77777777" w:rsidR="00205030" w:rsidRDefault="00205030" w:rsidP="00205030">
            <w:pPr>
              <w:pStyle w:val="ListParagraph"/>
              <w:numPr>
                <w:ilvl w:val="0"/>
                <w:numId w:val="122"/>
              </w:numPr>
              <w:spacing w:before="120" w:after="120" w:line="360" w:lineRule="auto"/>
              <w:ind w:left="360"/>
              <w:jc w:val="both"/>
            </w:pPr>
            <w:r>
              <w:t>C</w:t>
            </w:r>
            <w:r w:rsidRPr="00205030">
              <w:t>ập nhật trạng thái và kiểm thử từng thành phần.</w:t>
            </w:r>
          </w:p>
        </w:tc>
      </w:tr>
      <w:tr w:rsidR="00205030" w14:paraId="6A67C002" w14:textId="77777777" w:rsidTr="006B51AB">
        <w:trPr>
          <w:cantSplit/>
          <w:jc w:val="center"/>
        </w:trPr>
        <w:tc>
          <w:tcPr>
            <w:tcW w:w="850" w:type="dxa"/>
            <w:tcMar>
              <w:top w:w="90" w:type="dxa"/>
              <w:left w:w="90" w:type="dxa"/>
              <w:bottom w:w="90" w:type="dxa"/>
              <w:right w:w="90" w:type="dxa"/>
            </w:tcMar>
            <w:vAlign w:val="center"/>
          </w:tcPr>
          <w:p w14:paraId="29478CAF" w14:textId="77777777" w:rsidR="00205030" w:rsidRPr="004D594B" w:rsidRDefault="00205030" w:rsidP="006B51AB">
            <w:pPr>
              <w:spacing w:before="60" w:after="60" w:line="252" w:lineRule="auto"/>
              <w:jc w:val="center"/>
            </w:pPr>
            <w:r w:rsidRPr="004D594B">
              <w:rPr>
                <w:rFonts w:eastAsia="Times New Roman"/>
                <w:color w:val="000000"/>
              </w:rPr>
              <w:t>3</w:t>
            </w:r>
          </w:p>
        </w:tc>
        <w:tc>
          <w:tcPr>
            <w:tcW w:w="2551" w:type="dxa"/>
            <w:tcMar>
              <w:top w:w="90" w:type="dxa"/>
              <w:left w:w="90" w:type="dxa"/>
              <w:bottom w:w="90" w:type="dxa"/>
              <w:right w:w="90" w:type="dxa"/>
            </w:tcMar>
            <w:vAlign w:val="center"/>
          </w:tcPr>
          <w:p w14:paraId="38ECF09D" w14:textId="77777777" w:rsidR="00205030" w:rsidRDefault="00205030" w:rsidP="00205030">
            <w:pPr>
              <w:pStyle w:val="ListParagraph"/>
              <w:spacing w:before="120" w:after="120" w:line="360" w:lineRule="auto"/>
              <w:ind w:left="0"/>
              <w:jc w:val="center"/>
            </w:pPr>
            <w:r w:rsidRPr="00205030">
              <w:t>Tích hợp và bảo mật</w:t>
            </w:r>
          </w:p>
        </w:tc>
        <w:tc>
          <w:tcPr>
            <w:tcW w:w="5953" w:type="dxa"/>
            <w:tcMar>
              <w:top w:w="90" w:type="dxa"/>
              <w:left w:w="90" w:type="dxa"/>
              <w:bottom w:w="90" w:type="dxa"/>
              <w:right w:w="90" w:type="dxa"/>
            </w:tcMar>
            <w:vAlign w:val="center"/>
          </w:tcPr>
          <w:p w14:paraId="74D7851C" w14:textId="77777777" w:rsidR="00205030" w:rsidRDefault="00205030" w:rsidP="00205030">
            <w:pPr>
              <w:pStyle w:val="ListParagraph"/>
              <w:numPr>
                <w:ilvl w:val="0"/>
                <w:numId w:val="122"/>
              </w:numPr>
              <w:spacing w:before="120" w:after="120" w:line="360" w:lineRule="auto"/>
              <w:ind w:left="360"/>
              <w:jc w:val="both"/>
            </w:pPr>
            <w:r w:rsidRPr="00205030">
              <w:t>Luồng đơn hàng thống nhất</w:t>
            </w:r>
            <w:r>
              <w:t>.</w:t>
            </w:r>
          </w:p>
          <w:p w14:paraId="0B1A675B" w14:textId="77777777" w:rsidR="00205030" w:rsidRDefault="00205030" w:rsidP="00205030">
            <w:pPr>
              <w:pStyle w:val="ListParagraph"/>
              <w:numPr>
                <w:ilvl w:val="0"/>
                <w:numId w:val="122"/>
              </w:numPr>
              <w:spacing w:before="120" w:after="120" w:line="360" w:lineRule="auto"/>
              <w:ind w:left="360"/>
              <w:jc w:val="both"/>
            </w:pPr>
            <w:r>
              <w:t>K</w:t>
            </w:r>
            <w:r w:rsidRPr="00205030">
              <w:t>iểm tra quyền, giám sát CloudWatch</w:t>
            </w:r>
            <w:r>
              <w:t>.</w:t>
            </w:r>
          </w:p>
          <w:p w14:paraId="0EFBBBFE" w14:textId="77777777" w:rsidR="00205030" w:rsidRDefault="00205030" w:rsidP="00205030">
            <w:pPr>
              <w:pStyle w:val="ListParagraph"/>
              <w:numPr>
                <w:ilvl w:val="0"/>
                <w:numId w:val="122"/>
              </w:numPr>
              <w:spacing w:before="120" w:after="120" w:line="360" w:lineRule="auto"/>
              <w:ind w:left="360"/>
              <w:jc w:val="both"/>
            </w:pPr>
            <w:r>
              <w:t>T</w:t>
            </w:r>
            <w:r w:rsidRPr="00205030">
              <w:t>ự động hóa cấu hình nếu phù hợp.</w:t>
            </w:r>
          </w:p>
        </w:tc>
      </w:tr>
      <w:tr w:rsidR="00205030" w14:paraId="051D65C4" w14:textId="77777777" w:rsidTr="006B51AB">
        <w:trPr>
          <w:cantSplit/>
          <w:jc w:val="center"/>
        </w:trPr>
        <w:tc>
          <w:tcPr>
            <w:tcW w:w="850" w:type="dxa"/>
            <w:tcMar>
              <w:top w:w="90" w:type="dxa"/>
              <w:left w:w="90" w:type="dxa"/>
              <w:bottom w:w="90" w:type="dxa"/>
              <w:right w:w="90" w:type="dxa"/>
            </w:tcMar>
            <w:vAlign w:val="center"/>
          </w:tcPr>
          <w:p w14:paraId="293E0A88" w14:textId="77777777" w:rsidR="00205030" w:rsidRPr="004D594B" w:rsidRDefault="00205030" w:rsidP="006B51AB">
            <w:pPr>
              <w:spacing w:before="60" w:after="60" w:line="252" w:lineRule="auto"/>
              <w:jc w:val="center"/>
            </w:pPr>
            <w:r w:rsidRPr="004D594B">
              <w:rPr>
                <w:rFonts w:eastAsia="Times New Roman"/>
                <w:color w:val="000000"/>
              </w:rPr>
              <w:t>4</w:t>
            </w:r>
          </w:p>
        </w:tc>
        <w:tc>
          <w:tcPr>
            <w:tcW w:w="2551" w:type="dxa"/>
            <w:tcMar>
              <w:top w:w="90" w:type="dxa"/>
              <w:left w:w="90" w:type="dxa"/>
              <w:bottom w:w="90" w:type="dxa"/>
              <w:right w:w="90" w:type="dxa"/>
            </w:tcMar>
            <w:vAlign w:val="center"/>
          </w:tcPr>
          <w:p w14:paraId="4C26DC45" w14:textId="65D75B33" w:rsidR="00205030" w:rsidRDefault="00205030" w:rsidP="00205030">
            <w:pPr>
              <w:pStyle w:val="ListParagraph"/>
              <w:spacing w:before="120" w:after="120" w:line="360" w:lineRule="auto"/>
              <w:ind w:left="0"/>
              <w:jc w:val="center"/>
            </w:pPr>
            <w:r w:rsidRPr="00205030">
              <w:t xml:space="preserve">Kiểm thử </w:t>
            </w:r>
            <w:r>
              <w:br/>
            </w:r>
            <w:r w:rsidRPr="00205030">
              <w:t>và hoàn thiện</w:t>
            </w:r>
          </w:p>
        </w:tc>
        <w:tc>
          <w:tcPr>
            <w:tcW w:w="5953" w:type="dxa"/>
            <w:tcMar>
              <w:top w:w="90" w:type="dxa"/>
              <w:left w:w="90" w:type="dxa"/>
              <w:bottom w:w="90" w:type="dxa"/>
              <w:right w:w="90" w:type="dxa"/>
            </w:tcMar>
            <w:vAlign w:val="center"/>
          </w:tcPr>
          <w:p w14:paraId="09DD2D3E" w14:textId="77777777" w:rsidR="00205030" w:rsidRDefault="00205030" w:rsidP="00205030">
            <w:pPr>
              <w:pStyle w:val="ListParagraph"/>
              <w:numPr>
                <w:ilvl w:val="0"/>
                <w:numId w:val="122"/>
              </w:numPr>
              <w:spacing w:before="120" w:after="120" w:line="360" w:lineRule="auto"/>
              <w:ind w:left="360"/>
              <w:jc w:val="both"/>
            </w:pPr>
            <w:r w:rsidRPr="00205030">
              <w:t>Kiểm thử toàn bộ, tổng hợp chi phí, dọn tài nguyên, hoàn thiện báo cáo và demo không quá 10 phút.</w:t>
            </w:r>
          </w:p>
        </w:tc>
      </w:tr>
    </w:tbl>
    <w:p w14:paraId="6495E93B" w14:textId="684BFDCD" w:rsidR="00205030" w:rsidRDefault="00205030" w:rsidP="00205030"/>
    <w:p w14:paraId="46549277" w14:textId="77777777" w:rsidR="00205030" w:rsidRDefault="00205030">
      <w:pPr>
        <w:spacing w:after="0" w:line="240" w:lineRule="auto"/>
      </w:pPr>
      <w:r>
        <w:br w:type="page"/>
      </w:r>
    </w:p>
    <w:p w14:paraId="372A2EA3" w14:textId="0D8A55CD" w:rsidR="00205030" w:rsidRDefault="00C72C51" w:rsidP="00C72C51">
      <w:pPr>
        <w:pStyle w:val="Heading1"/>
      </w:pPr>
      <w:bookmarkStart w:id="21" w:name="_Toc242634486"/>
      <w:r>
        <w:lastRenderedPageBreak/>
        <w:t>TÌM HIỂU DỊCH VỤ VÀ THIẾT KẾ KIẾN TRÚC</w:t>
      </w:r>
      <w:bookmarkEnd w:id="21"/>
    </w:p>
    <w:p w14:paraId="196A95A0" w14:textId="4D9E179D" w:rsidR="00C72C51" w:rsidRPr="00C72C51" w:rsidRDefault="00C72C51" w:rsidP="00684894">
      <w:pPr>
        <w:pStyle w:val="Heading2"/>
      </w:pPr>
      <w:bookmarkStart w:id="22" w:name="_Toc242634487"/>
      <w:r>
        <w:t>Vai trò của các dịch vụ</w:t>
      </w:r>
      <w:bookmarkEnd w:id="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969"/>
        <w:gridCol w:w="3685"/>
      </w:tblGrid>
      <w:tr w:rsidR="00C72C51" w14:paraId="01739561" w14:textId="77777777" w:rsidTr="00C72C51">
        <w:trPr>
          <w:cantSplit/>
          <w:tblHeader/>
          <w:jc w:val="center"/>
        </w:trPr>
        <w:tc>
          <w:tcPr>
            <w:tcW w:w="1701" w:type="dxa"/>
            <w:tcMar>
              <w:top w:w="90" w:type="dxa"/>
              <w:left w:w="90" w:type="dxa"/>
              <w:bottom w:w="90" w:type="dxa"/>
              <w:right w:w="90" w:type="dxa"/>
            </w:tcMar>
            <w:vAlign w:val="center"/>
          </w:tcPr>
          <w:p w14:paraId="09F85399" w14:textId="77777777" w:rsidR="00C72C51" w:rsidRDefault="00C72C51" w:rsidP="00C72C51">
            <w:pPr>
              <w:spacing w:before="60" w:after="60" w:line="252" w:lineRule="auto"/>
              <w:jc w:val="center"/>
            </w:pPr>
            <w:r>
              <w:rPr>
                <w:rFonts w:eastAsia="Times New Roman"/>
                <w:b/>
                <w:color w:val="000000"/>
              </w:rPr>
              <w:t>Dịch vụ</w:t>
            </w:r>
          </w:p>
        </w:tc>
        <w:tc>
          <w:tcPr>
            <w:tcW w:w="3969" w:type="dxa"/>
            <w:tcMar>
              <w:top w:w="90" w:type="dxa"/>
              <w:left w:w="90" w:type="dxa"/>
              <w:bottom w:w="90" w:type="dxa"/>
              <w:right w:w="90" w:type="dxa"/>
            </w:tcMar>
            <w:vAlign w:val="center"/>
          </w:tcPr>
          <w:p w14:paraId="16ABCF1B" w14:textId="77777777" w:rsidR="00C72C51" w:rsidRDefault="00C72C51" w:rsidP="00C72C51">
            <w:pPr>
              <w:spacing w:before="60" w:after="60" w:line="252" w:lineRule="auto"/>
              <w:jc w:val="center"/>
            </w:pPr>
            <w:r>
              <w:rPr>
                <w:rFonts w:eastAsia="Times New Roman"/>
                <w:b/>
                <w:color w:val="000000"/>
              </w:rPr>
              <w:t>Vai trò trong đề tài</w:t>
            </w:r>
          </w:p>
        </w:tc>
        <w:tc>
          <w:tcPr>
            <w:tcW w:w="3685" w:type="dxa"/>
            <w:tcMar>
              <w:top w:w="90" w:type="dxa"/>
              <w:left w:w="90" w:type="dxa"/>
              <w:bottom w:w="90" w:type="dxa"/>
              <w:right w:w="90" w:type="dxa"/>
            </w:tcMar>
            <w:vAlign w:val="center"/>
          </w:tcPr>
          <w:p w14:paraId="5834ECF7" w14:textId="77777777" w:rsidR="00C72C51" w:rsidRDefault="00C72C51" w:rsidP="00C72C51">
            <w:pPr>
              <w:spacing w:before="60" w:after="60" w:line="252" w:lineRule="auto"/>
              <w:jc w:val="center"/>
            </w:pPr>
            <w:r>
              <w:rPr>
                <w:rFonts w:eastAsia="Times New Roman"/>
                <w:b/>
                <w:color w:val="000000"/>
              </w:rPr>
              <w:t>Phạm vi tuần 1</w:t>
            </w:r>
          </w:p>
        </w:tc>
      </w:tr>
      <w:tr w:rsidR="00C72C51" w14:paraId="0C471C72" w14:textId="77777777" w:rsidTr="00C72C51">
        <w:trPr>
          <w:cantSplit/>
          <w:jc w:val="center"/>
        </w:trPr>
        <w:tc>
          <w:tcPr>
            <w:tcW w:w="1701" w:type="dxa"/>
            <w:tcMar>
              <w:top w:w="90" w:type="dxa"/>
              <w:left w:w="90" w:type="dxa"/>
              <w:bottom w:w="90" w:type="dxa"/>
              <w:right w:w="90" w:type="dxa"/>
            </w:tcMar>
            <w:vAlign w:val="center"/>
          </w:tcPr>
          <w:p w14:paraId="4A364EF4" w14:textId="77777777" w:rsidR="00C72C51" w:rsidRDefault="00C72C51" w:rsidP="00C72C51">
            <w:pPr>
              <w:pStyle w:val="ListParagraph"/>
              <w:spacing w:before="120" w:after="120" w:line="360" w:lineRule="auto"/>
              <w:ind w:left="0"/>
              <w:jc w:val="center"/>
            </w:pPr>
            <w:r w:rsidRPr="00C72C51">
              <w:t>Step Functions</w:t>
            </w:r>
          </w:p>
        </w:tc>
        <w:tc>
          <w:tcPr>
            <w:tcW w:w="3969" w:type="dxa"/>
            <w:tcMar>
              <w:top w:w="90" w:type="dxa"/>
              <w:left w:w="90" w:type="dxa"/>
              <w:bottom w:w="90" w:type="dxa"/>
              <w:right w:w="90" w:type="dxa"/>
            </w:tcMar>
            <w:vAlign w:val="center"/>
          </w:tcPr>
          <w:p w14:paraId="207FC0A2" w14:textId="77777777" w:rsidR="00C72C51" w:rsidRDefault="00C72C51" w:rsidP="00C72C51">
            <w:pPr>
              <w:pStyle w:val="ListParagraph"/>
              <w:spacing w:before="120" w:after="120" w:line="360" w:lineRule="auto"/>
              <w:ind w:left="0"/>
              <w:jc w:val="both"/>
            </w:pPr>
            <w:r w:rsidRPr="00C72C51">
              <w:t>Điều phối các bước xử lý đơn hàng và chờ sự kiện cập nhật.</w:t>
            </w:r>
          </w:p>
        </w:tc>
        <w:tc>
          <w:tcPr>
            <w:tcW w:w="3685" w:type="dxa"/>
            <w:tcMar>
              <w:top w:w="90" w:type="dxa"/>
              <w:left w:w="90" w:type="dxa"/>
              <w:bottom w:w="90" w:type="dxa"/>
              <w:right w:w="90" w:type="dxa"/>
            </w:tcMar>
            <w:vAlign w:val="center"/>
          </w:tcPr>
          <w:p w14:paraId="600DCB8F" w14:textId="77777777" w:rsidR="00C72C51" w:rsidRDefault="00C72C51" w:rsidP="00C72C51">
            <w:pPr>
              <w:pStyle w:val="ListParagraph"/>
              <w:numPr>
                <w:ilvl w:val="0"/>
                <w:numId w:val="122"/>
              </w:numPr>
              <w:spacing w:before="120" w:after="120" w:line="360" w:lineRule="auto"/>
              <w:ind w:left="360"/>
              <w:jc w:val="both"/>
            </w:pPr>
            <w:r w:rsidRPr="00C72C51">
              <w:t>Đã tạo Standard state machine và có ảnh luồng Pass. Định nghĩa Invoke và Callback cần kiểm thử lại.</w:t>
            </w:r>
          </w:p>
        </w:tc>
      </w:tr>
      <w:tr w:rsidR="00C72C51" w14:paraId="63DF4140" w14:textId="77777777" w:rsidTr="00C72C51">
        <w:trPr>
          <w:cantSplit/>
          <w:jc w:val="center"/>
        </w:trPr>
        <w:tc>
          <w:tcPr>
            <w:tcW w:w="1701" w:type="dxa"/>
            <w:tcMar>
              <w:top w:w="90" w:type="dxa"/>
              <w:left w:w="90" w:type="dxa"/>
              <w:bottom w:w="90" w:type="dxa"/>
              <w:right w:w="90" w:type="dxa"/>
            </w:tcMar>
            <w:vAlign w:val="center"/>
          </w:tcPr>
          <w:p w14:paraId="1F1AFFAF" w14:textId="77777777" w:rsidR="00C72C51" w:rsidRDefault="00C72C51" w:rsidP="00C72C51">
            <w:pPr>
              <w:pStyle w:val="ListParagraph"/>
              <w:spacing w:before="120" w:after="120" w:line="360" w:lineRule="auto"/>
              <w:ind w:left="0"/>
              <w:jc w:val="center"/>
            </w:pPr>
            <w:r w:rsidRPr="00C72C51">
              <w:t>API Gateway WebSocket</w:t>
            </w:r>
          </w:p>
        </w:tc>
        <w:tc>
          <w:tcPr>
            <w:tcW w:w="3969" w:type="dxa"/>
            <w:tcMar>
              <w:top w:w="90" w:type="dxa"/>
              <w:left w:w="90" w:type="dxa"/>
              <w:bottom w:w="90" w:type="dxa"/>
              <w:right w:w="90" w:type="dxa"/>
            </w:tcMar>
            <w:vAlign w:val="center"/>
          </w:tcPr>
          <w:p w14:paraId="69CF8DE0" w14:textId="77777777" w:rsidR="00C72C51" w:rsidRDefault="00C72C51" w:rsidP="00C72C51">
            <w:pPr>
              <w:pStyle w:val="ListParagraph"/>
              <w:spacing w:before="120" w:after="120" w:line="360" w:lineRule="auto"/>
              <w:ind w:left="0"/>
              <w:jc w:val="both"/>
            </w:pPr>
            <w:r w:rsidRPr="00C72C51">
              <w:t>Tiếp nhận kết nối và trao đổi thông điệp với trình duyệt.</w:t>
            </w:r>
          </w:p>
        </w:tc>
        <w:tc>
          <w:tcPr>
            <w:tcW w:w="3685" w:type="dxa"/>
            <w:tcMar>
              <w:top w:w="90" w:type="dxa"/>
              <w:left w:w="90" w:type="dxa"/>
              <w:bottom w:w="90" w:type="dxa"/>
              <w:right w:w="90" w:type="dxa"/>
            </w:tcMar>
            <w:vAlign w:val="center"/>
          </w:tcPr>
          <w:p w14:paraId="5A82B825" w14:textId="77777777" w:rsidR="00C72C51" w:rsidRDefault="00C72C51" w:rsidP="00C72C51">
            <w:pPr>
              <w:pStyle w:val="ListParagraph"/>
              <w:numPr>
                <w:ilvl w:val="0"/>
                <w:numId w:val="122"/>
              </w:numPr>
              <w:spacing w:before="120" w:after="120" w:line="360" w:lineRule="auto"/>
              <w:ind w:left="360"/>
              <w:jc w:val="both"/>
            </w:pPr>
            <w:r w:rsidRPr="00C72C51">
              <w:t>Ba route nền tảng, stage dev và kiểm thử ping/pong.</w:t>
            </w:r>
          </w:p>
        </w:tc>
      </w:tr>
      <w:tr w:rsidR="00C72C51" w14:paraId="6789E509" w14:textId="77777777" w:rsidTr="00C72C51">
        <w:trPr>
          <w:cantSplit/>
          <w:jc w:val="center"/>
        </w:trPr>
        <w:tc>
          <w:tcPr>
            <w:tcW w:w="1701" w:type="dxa"/>
            <w:tcMar>
              <w:top w:w="90" w:type="dxa"/>
              <w:left w:w="90" w:type="dxa"/>
              <w:bottom w:w="90" w:type="dxa"/>
              <w:right w:w="90" w:type="dxa"/>
            </w:tcMar>
            <w:vAlign w:val="center"/>
          </w:tcPr>
          <w:p w14:paraId="06D71DFA" w14:textId="77777777" w:rsidR="00C72C51" w:rsidRDefault="00C72C51" w:rsidP="00C72C51">
            <w:pPr>
              <w:pStyle w:val="ListParagraph"/>
              <w:spacing w:before="120" w:after="120" w:line="360" w:lineRule="auto"/>
              <w:ind w:left="0"/>
              <w:jc w:val="center"/>
            </w:pPr>
            <w:r w:rsidRPr="00C72C51">
              <w:t>Lambda</w:t>
            </w:r>
          </w:p>
        </w:tc>
        <w:tc>
          <w:tcPr>
            <w:tcW w:w="3969" w:type="dxa"/>
            <w:tcMar>
              <w:top w:w="90" w:type="dxa"/>
              <w:left w:w="90" w:type="dxa"/>
              <w:bottom w:w="90" w:type="dxa"/>
              <w:right w:w="90" w:type="dxa"/>
            </w:tcMar>
            <w:vAlign w:val="center"/>
          </w:tcPr>
          <w:p w14:paraId="05A5BE9D" w14:textId="77777777" w:rsidR="00C72C51" w:rsidRDefault="00C72C51" w:rsidP="00C72C51">
            <w:pPr>
              <w:pStyle w:val="ListParagraph"/>
              <w:spacing w:before="120" w:after="120" w:line="360" w:lineRule="auto"/>
              <w:ind w:left="0"/>
              <w:jc w:val="both"/>
            </w:pPr>
            <w:r w:rsidRPr="00C72C51">
              <w:t>Xử lý yêu cầu, truy cập dữ liệu, gửi thông báo và callback.</w:t>
            </w:r>
          </w:p>
        </w:tc>
        <w:tc>
          <w:tcPr>
            <w:tcW w:w="3685" w:type="dxa"/>
            <w:tcMar>
              <w:top w:w="90" w:type="dxa"/>
              <w:left w:w="90" w:type="dxa"/>
              <w:bottom w:w="90" w:type="dxa"/>
              <w:right w:w="90" w:type="dxa"/>
            </w:tcMar>
            <w:vAlign w:val="center"/>
          </w:tcPr>
          <w:p w14:paraId="428E48C1" w14:textId="77777777" w:rsidR="00C72C51" w:rsidRDefault="00C72C51" w:rsidP="00C72C51">
            <w:pPr>
              <w:pStyle w:val="ListParagraph"/>
              <w:numPr>
                <w:ilvl w:val="0"/>
                <w:numId w:val="122"/>
              </w:numPr>
              <w:spacing w:before="120" w:after="120" w:line="360" w:lineRule="auto"/>
              <w:ind w:left="360"/>
              <w:jc w:val="both"/>
            </w:pPr>
            <w:r w:rsidRPr="00C72C51">
              <w:t>Hàm kiểm tra SNS và hàm quản lý kết nối WebSocket.</w:t>
            </w:r>
          </w:p>
        </w:tc>
      </w:tr>
      <w:tr w:rsidR="00C72C51" w14:paraId="2A68A1FE" w14:textId="77777777" w:rsidTr="00C72C51">
        <w:trPr>
          <w:cantSplit/>
          <w:jc w:val="center"/>
        </w:trPr>
        <w:tc>
          <w:tcPr>
            <w:tcW w:w="1701" w:type="dxa"/>
            <w:tcMar>
              <w:top w:w="90" w:type="dxa"/>
              <w:left w:w="90" w:type="dxa"/>
              <w:bottom w:w="90" w:type="dxa"/>
              <w:right w:w="90" w:type="dxa"/>
            </w:tcMar>
            <w:vAlign w:val="center"/>
          </w:tcPr>
          <w:p w14:paraId="30246AB4" w14:textId="77777777" w:rsidR="00C72C51" w:rsidRDefault="00C72C51" w:rsidP="00C72C51">
            <w:pPr>
              <w:pStyle w:val="ListParagraph"/>
              <w:spacing w:before="120" w:after="120" w:line="360" w:lineRule="auto"/>
              <w:ind w:left="0"/>
              <w:jc w:val="center"/>
            </w:pPr>
            <w:r w:rsidRPr="00C72C51">
              <w:t>DynamoDB</w:t>
            </w:r>
          </w:p>
        </w:tc>
        <w:tc>
          <w:tcPr>
            <w:tcW w:w="3969" w:type="dxa"/>
            <w:tcMar>
              <w:top w:w="90" w:type="dxa"/>
              <w:left w:w="90" w:type="dxa"/>
              <w:bottom w:w="90" w:type="dxa"/>
              <w:right w:w="90" w:type="dxa"/>
            </w:tcMar>
            <w:vAlign w:val="center"/>
          </w:tcPr>
          <w:p w14:paraId="001E4C78" w14:textId="77777777" w:rsidR="00C72C51" w:rsidRDefault="00C72C51" w:rsidP="00C72C51">
            <w:pPr>
              <w:pStyle w:val="ListParagraph"/>
              <w:spacing w:before="120" w:after="120" w:line="360" w:lineRule="auto"/>
              <w:ind w:left="0"/>
              <w:jc w:val="both"/>
            </w:pPr>
            <w:r w:rsidRPr="00C72C51">
              <w:t>Lưu đơn hàng, kết nối và dữ liệu bước chờ callback.</w:t>
            </w:r>
          </w:p>
        </w:tc>
        <w:tc>
          <w:tcPr>
            <w:tcW w:w="3685" w:type="dxa"/>
            <w:tcMar>
              <w:top w:w="90" w:type="dxa"/>
              <w:left w:w="90" w:type="dxa"/>
              <w:bottom w:w="90" w:type="dxa"/>
              <w:right w:w="90" w:type="dxa"/>
            </w:tcMar>
            <w:vAlign w:val="center"/>
          </w:tcPr>
          <w:p w14:paraId="79719D55" w14:textId="77777777" w:rsidR="00C72C51" w:rsidRDefault="00C72C51" w:rsidP="00C72C51">
            <w:pPr>
              <w:pStyle w:val="ListParagraph"/>
              <w:numPr>
                <w:ilvl w:val="0"/>
                <w:numId w:val="122"/>
              </w:numPr>
              <w:spacing w:before="120" w:after="120" w:line="360" w:lineRule="auto"/>
              <w:ind w:left="360"/>
              <w:jc w:val="both"/>
            </w:pPr>
            <w:r w:rsidRPr="00C72C51">
              <w:t>Ba bảng On-demand</w:t>
            </w:r>
            <w:r>
              <w:t>.</w:t>
            </w:r>
          </w:p>
          <w:p w14:paraId="2568393D" w14:textId="16ADC4E3" w:rsidR="00C72C51" w:rsidRDefault="00C72C51" w:rsidP="00C72C51">
            <w:pPr>
              <w:pStyle w:val="ListParagraph"/>
              <w:numPr>
                <w:ilvl w:val="0"/>
                <w:numId w:val="122"/>
              </w:numPr>
              <w:spacing w:before="120" w:after="120" w:line="360" w:lineRule="auto"/>
              <w:ind w:left="360"/>
              <w:jc w:val="both"/>
            </w:pPr>
            <w:r>
              <w:t>K</w:t>
            </w:r>
            <w:r w:rsidRPr="00C72C51">
              <w:t>iểm thử dữ liệu Orders và Connections.</w:t>
            </w:r>
          </w:p>
        </w:tc>
      </w:tr>
      <w:tr w:rsidR="00C72C51" w14:paraId="58709FDE" w14:textId="77777777" w:rsidTr="00C72C51">
        <w:trPr>
          <w:cantSplit/>
          <w:jc w:val="center"/>
        </w:trPr>
        <w:tc>
          <w:tcPr>
            <w:tcW w:w="1701" w:type="dxa"/>
            <w:tcMar>
              <w:top w:w="90" w:type="dxa"/>
              <w:left w:w="90" w:type="dxa"/>
              <w:bottom w:w="90" w:type="dxa"/>
              <w:right w:w="90" w:type="dxa"/>
            </w:tcMar>
            <w:vAlign w:val="center"/>
          </w:tcPr>
          <w:p w14:paraId="0B1B646B" w14:textId="77777777" w:rsidR="00C72C51" w:rsidRDefault="00C72C51" w:rsidP="00C72C51">
            <w:pPr>
              <w:pStyle w:val="ListParagraph"/>
              <w:spacing w:before="120" w:after="120" w:line="360" w:lineRule="auto"/>
              <w:ind w:left="0"/>
              <w:jc w:val="center"/>
            </w:pPr>
            <w:r w:rsidRPr="00C72C51">
              <w:t>SNS</w:t>
            </w:r>
          </w:p>
        </w:tc>
        <w:tc>
          <w:tcPr>
            <w:tcW w:w="3969" w:type="dxa"/>
            <w:tcMar>
              <w:top w:w="90" w:type="dxa"/>
              <w:left w:w="90" w:type="dxa"/>
              <w:bottom w:w="90" w:type="dxa"/>
              <w:right w:w="90" w:type="dxa"/>
            </w:tcMar>
            <w:vAlign w:val="center"/>
          </w:tcPr>
          <w:p w14:paraId="34E819DD" w14:textId="77777777" w:rsidR="00C72C51" w:rsidRDefault="00C72C51" w:rsidP="00C72C51">
            <w:pPr>
              <w:pStyle w:val="ListParagraph"/>
              <w:spacing w:before="120" w:after="120" w:line="360" w:lineRule="auto"/>
              <w:ind w:left="0"/>
              <w:jc w:val="both"/>
            </w:pPr>
            <w:r w:rsidRPr="00C72C51">
              <w:t>Phát thông báo sự kiện đơn hàng.</w:t>
            </w:r>
          </w:p>
        </w:tc>
        <w:tc>
          <w:tcPr>
            <w:tcW w:w="3685" w:type="dxa"/>
            <w:tcMar>
              <w:top w:w="90" w:type="dxa"/>
              <w:left w:w="90" w:type="dxa"/>
              <w:bottom w:w="90" w:type="dxa"/>
              <w:right w:w="90" w:type="dxa"/>
            </w:tcMar>
            <w:vAlign w:val="center"/>
          </w:tcPr>
          <w:p w14:paraId="4FBFC7BC" w14:textId="77777777" w:rsidR="00C72C51" w:rsidRDefault="00C72C51" w:rsidP="00C72C51">
            <w:pPr>
              <w:pStyle w:val="ListParagraph"/>
              <w:numPr>
                <w:ilvl w:val="0"/>
                <w:numId w:val="122"/>
              </w:numPr>
              <w:spacing w:before="120" w:after="120" w:line="360" w:lineRule="auto"/>
              <w:ind w:left="360"/>
              <w:jc w:val="both"/>
            </w:pPr>
            <w:r w:rsidRPr="00C72C51">
              <w:t>Topic Standard và đăng ký email</w:t>
            </w:r>
            <w:r>
              <w:t>.</w:t>
            </w:r>
          </w:p>
          <w:p w14:paraId="47350794" w14:textId="0B5E51E4" w:rsidR="00C72C51" w:rsidRDefault="00C72C51" w:rsidP="00C72C51">
            <w:pPr>
              <w:pStyle w:val="ListParagraph"/>
              <w:numPr>
                <w:ilvl w:val="0"/>
                <w:numId w:val="122"/>
              </w:numPr>
              <w:spacing w:before="120" w:after="120" w:line="360" w:lineRule="auto"/>
              <w:ind w:left="360"/>
              <w:jc w:val="both"/>
            </w:pPr>
            <w:r>
              <w:t>K</w:t>
            </w:r>
            <w:r w:rsidRPr="00C72C51">
              <w:t>iểm thử gửi thông báo nền tảng.</w:t>
            </w:r>
          </w:p>
        </w:tc>
      </w:tr>
      <w:tr w:rsidR="00C72C51" w14:paraId="5D53044B" w14:textId="77777777" w:rsidTr="00C72C51">
        <w:trPr>
          <w:cantSplit/>
          <w:jc w:val="center"/>
        </w:trPr>
        <w:tc>
          <w:tcPr>
            <w:tcW w:w="1701" w:type="dxa"/>
            <w:tcMar>
              <w:top w:w="90" w:type="dxa"/>
              <w:left w:w="90" w:type="dxa"/>
              <w:bottom w:w="90" w:type="dxa"/>
              <w:right w:w="90" w:type="dxa"/>
            </w:tcMar>
            <w:vAlign w:val="center"/>
          </w:tcPr>
          <w:p w14:paraId="73B1DF16" w14:textId="77777777" w:rsidR="00C72C51" w:rsidRDefault="00C72C51" w:rsidP="00C72C51">
            <w:pPr>
              <w:pStyle w:val="ListParagraph"/>
              <w:spacing w:before="120" w:after="120" w:line="360" w:lineRule="auto"/>
              <w:ind w:left="0"/>
              <w:jc w:val="center"/>
            </w:pPr>
            <w:r w:rsidRPr="00C72C51">
              <w:t>S3</w:t>
            </w:r>
          </w:p>
        </w:tc>
        <w:tc>
          <w:tcPr>
            <w:tcW w:w="3969" w:type="dxa"/>
            <w:tcMar>
              <w:top w:w="90" w:type="dxa"/>
              <w:left w:w="90" w:type="dxa"/>
              <w:bottom w:w="90" w:type="dxa"/>
              <w:right w:w="90" w:type="dxa"/>
            </w:tcMar>
            <w:vAlign w:val="center"/>
          </w:tcPr>
          <w:p w14:paraId="09C84E39" w14:textId="77777777" w:rsidR="00C72C51" w:rsidRDefault="00C72C51" w:rsidP="00C72C51">
            <w:pPr>
              <w:pStyle w:val="ListParagraph"/>
              <w:spacing w:before="120" w:after="120" w:line="360" w:lineRule="auto"/>
              <w:ind w:left="0"/>
              <w:jc w:val="both"/>
            </w:pPr>
            <w:r w:rsidRPr="00C72C51">
              <w:t>Lưu tệp giao diện web.</w:t>
            </w:r>
          </w:p>
        </w:tc>
        <w:tc>
          <w:tcPr>
            <w:tcW w:w="3685" w:type="dxa"/>
            <w:tcMar>
              <w:top w:w="90" w:type="dxa"/>
              <w:left w:w="90" w:type="dxa"/>
              <w:bottom w:w="90" w:type="dxa"/>
              <w:right w:w="90" w:type="dxa"/>
            </w:tcMar>
            <w:vAlign w:val="center"/>
          </w:tcPr>
          <w:p w14:paraId="04112337" w14:textId="77777777" w:rsidR="00C72C51" w:rsidRDefault="00C72C51" w:rsidP="00C72C51">
            <w:pPr>
              <w:pStyle w:val="ListParagraph"/>
              <w:numPr>
                <w:ilvl w:val="0"/>
                <w:numId w:val="122"/>
              </w:numPr>
              <w:spacing w:before="120" w:after="120" w:line="360" w:lineRule="auto"/>
              <w:ind w:left="360"/>
              <w:jc w:val="both"/>
            </w:pPr>
            <w:r w:rsidRPr="00C72C51">
              <w:t>Bucket riêng tư và index.html</w:t>
            </w:r>
            <w:r>
              <w:t>.</w:t>
            </w:r>
          </w:p>
          <w:p w14:paraId="646DA4AA" w14:textId="056C03EB" w:rsidR="00C72C51" w:rsidRDefault="00C72C51" w:rsidP="00C72C51">
            <w:pPr>
              <w:pStyle w:val="ListParagraph"/>
              <w:numPr>
                <w:ilvl w:val="0"/>
                <w:numId w:val="122"/>
              </w:numPr>
              <w:spacing w:before="120" w:after="120" w:line="360" w:lineRule="auto"/>
              <w:ind w:left="360"/>
              <w:jc w:val="both"/>
            </w:pPr>
            <w:r>
              <w:t>C</w:t>
            </w:r>
            <w:r w:rsidRPr="00C72C51">
              <w:t>hưa công bố website.</w:t>
            </w:r>
          </w:p>
        </w:tc>
      </w:tr>
      <w:tr w:rsidR="00C72C51" w14:paraId="2E7427EF" w14:textId="77777777" w:rsidTr="00C72C51">
        <w:trPr>
          <w:cantSplit/>
          <w:jc w:val="center"/>
        </w:trPr>
        <w:tc>
          <w:tcPr>
            <w:tcW w:w="1701" w:type="dxa"/>
            <w:tcMar>
              <w:top w:w="90" w:type="dxa"/>
              <w:left w:w="90" w:type="dxa"/>
              <w:bottom w:w="90" w:type="dxa"/>
              <w:right w:w="90" w:type="dxa"/>
            </w:tcMar>
            <w:vAlign w:val="center"/>
          </w:tcPr>
          <w:p w14:paraId="54D898B9" w14:textId="77777777" w:rsidR="00C72C51" w:rsidRDefault="00C72C51" w:rsidP="00C72C51">
            <w:pPr>
              <w:pStyle w:val="ListParagraph"/>
              <w:spacing w:before="120" w:after="120" w:line="360" w:lineRule="auto"/>
              <w:ind w:left="0"/>
              <w:jc w:val="center"/>
            </w:pPr>
            <w:r w:rsidRPr="00C72C51">
              <w:t>VPC và LabRole</w:t>
            </w:r>
          </w:p>
        </w:tc>
        <w:tc>
          <w:tcPr>
            <w:tcW w:w="3969" w:type="dxa"/>
            <w:tcMar>
              <w:top w:w="90" w:type="dxa"/>
              <w:left w:w="90" w:type="dxa"/>
              <w:bottom w:w="90" w:type="dxa"/>
              <w:right w:w="90" w:type="dxa"/>
            </w:tcMar>
            <w:vAlign w:val="center"/>
          </w:tcPr>
          <w:p w14:paraId="1467C521" w14:textId="77777777" w:rsidR="00C72C51" w:rsidRDefault="00C72C51" w:rsidP="00C72C51">
            <w:pPr>
              <w:pStyle w:val="ListParagraph"/>
              <w:spacing w:before="120" w:after="120" w:line="360" w:lineRule="auto"/>
              <w:ind w:left="0"/>
              <w:jc w:val="both"/>
            </w:pPr>
            <w:r w:rsidRPr="00C72C51">
              <w:t>Chuẩn bị mạng nền tảng và quyền thực thi trong Learner Lab.</w:t>
            </w:r>
          </w:p>
        </w:tc>
        <w:tc>
          <w:tcPr>
            <w:tcW w:w="3685" w:type="dxa"/>
            <w:tcMar>
              <w:top w:w="90" w:type="dxa"/>
              <w:left w:w="90" w:type="dxa"/>
              <w:bottom w:w="90" w:type="dxa"/>
              <w:right w:w="90" w:type="dxa"/>
            </w:tcMar>
            <w:vAlign w:val="center"/>
          </w:tcPr>
          <w:p w14:paraId="4C4E2A02" w14:textId="77777777" w:rsidR="00C72C51" w:rsidRDefault="00C72C51" w:rsidP="00C72C51">
            <w:pPr>
              <w:pStyle w:val="ListParagraph"/>
              <w:numPr>
                <w:ilvl w:val="0"/>
                <w:numId w:val="122"/>
              </w:numPr>
              <w:spacing w:before="120" w:after="120" w:line="360" w:lineRule="auto"/>
              <w:ind w:left="360"/>
              <w:jc w:val="both"/>
            </w:pPr>
            <w:r w:rsidRPr="00C72C51">
              <w:t>VPC và hai subnet</w:t>
            </w:r>
            <w:r>
              <w:t>.</w:t>
            </w:r>
          </w:p>
          <w:p w14:paraId="4EB6CD43" w14:textId="77777777" w:rsidR="00C72C51" w:rsidRDefault="00C72C51" w:rsidP="00C72C51">
            <w:pPr>
              <w:pStyle w:val="ListParagraph"/>
              <w:numPr>
                <w:ilvl w:val="0"/>
                <w:numId w:val="122"/>
              </w:numPr>
              <w:spacing w:before="120" w:after="120" w:line="360" w:lineRule="auto"/>
              <w:ind w:left="360"/>
              <w:jc w:val="both"/>
            </w:pPr>
            <w:r>
              <w:t>D</w:t>
            </w:r>
            <w:r w:rsidRPr="00C72C51">
              <w:t xml:space="preserve">ùng LabRole có sẵn. </w:t>
            </w:r>
          </w:p>
          <w:p w14:paraId="6C02473F" w14:textId="59A5F50D" w:rsidR="00C72C51" w:rsidRDefault="00C72C51" w:rsidP="00C72C51">
            <w:pPr>
              <w:pStyle w:val="ListParagraph"/>
              <w:numPr>
                <w:ilvl w:val="0"/>
                <w:numId w:val="122"/>
              </w:numPr>
              <w:spacing w:before="120" w:after="120" w:line="360" w:lineRule="auto"/>
              <w:ind w:left="360"/>
              <w:jc w:val="both"/>
            </w:pPr>
            <w:r w:rsidRPr="00C72C51">
              <w:t>Lambda hiện không gắn VPC.</w:t>
            </w:r>
          </w:p>
        </w:tc>
      </w:tr>
      <w:tr w:rsidR="00C72C51" w14:paraId="175CF0A0" w14:textId="77777777" w:rsidTr="00C72C51">
        <w:trPr>
          <w:cantSplit/>
          <w:jc w:val="center"/>
        </w:trPr>
        <w:tc>
          <w:tcPr>
            <w:tcW w:w="1701" w:type="dxa"/>
            <w:tcMar>
              <w:top w:w="90" w:type="dxa"/>
              <w:left w:w="90" w:type="dxa"/>
              <w:bottom w:w="90" w:type="dxa"/>
              <w:right w:w="90" w:type="dxa"/>
            </w:tcMar>
            <w:vAlign w:val="center"/>
          </w:tcPr>
          <w:p w14:paraId="392CD2F7" w14:textId="77777777" w:rsidR="00C72C51" w:rsidRDefault="00C72C51" w:rsidP="00C72C51">
            <w:pPr>
              <w:pStyle w:val="ListParagraph"/>
              <w:spacing w:before="120" w:after="120" w:line="360" w:lineRule="auto"/>
              <w:ind w:left="0"/>
              <w:jc w:val="center"/>
            </w:pPr>
            <w:r w:rsidRPr="00C72C51">
              <w:lastRenderedPageBreak/>
              <w:t>CloudWatch</w:t>
            </w:r>
          </w:p>
        </w:tc>
        <w:tc>
          <w:tcPr>
            <w:tcW w:w="3969" w:type="dxa"/>
            <w:tcMar>
              <w:top w:w="90" w:type="dxa"/>
              <w:left w:w="90" w:type="dxa"/>
              <w:bottom w:w="90" w:type="dxa"/>
              <w:right w:w="90" w:type="dxa"/>
            </w:tcMar>
            <w:vAlign w:val="center"/>
          </w:tcPr>
          <w:p w14:paraId="07A63117" w14:textId="77777777" w:rsidR="00C72C51" w:rsidRDefault="00C72C51" w:rsidP="00C72C51">
            <w:pPr>
              <w:pStyle w:val="ListParagraph"/>
              <w:spacing w:before="120" w:after="120" w:line="360" w:lineRule="auto"/>
              <w:ind w:left="0"/>
              <w:jc w:val="both"/>
            </w:pPr>
            <w:r w:rsidRPr="00C72C51">
              <w:t>Theo dõi hoạt động, lỗi và dữ liệu vận hành.</w:t>
            </w:r>
          </w:p>
        </w:tc>
        <w:tc>
          <w:tcPr>
            <w:tcW w:w="3685" w:type="dxa"/>
            <w:tcMar>
              <w:top w:w="90" w:type="dxa"/>
              <w:left w:w="90" w:type="dxa"/>
              <w:bottom w:w="90" w:type="dxa"/>
              <w:right w:w="90" w:type="dxa"/>
            </w:tcMar>
            <w:vAlign w:val="center"/>
          </w:tcPr>
          <w:p w14:paraId="21D4F7B2" w14:textId="77777777" w:rsidR="00C72C51" w:rsidRDefault="00C72C51" w:rsidP="00C72C51">
            <w:pPr>
              <w:pStyle w:val="ListParagraph"/>
              <w:numPr>
                <w:ilvl w:val="0"/>
                <w:numId w:val="122"/>
              </w:numPr>
              <w:spacing w:before="120" w:after="120" w:line="360" w:lineRule="auto"/>
              <w:ind w:left="360"/>
              <w:jc w:val="both"/>
            </w:pPr>
            <w:r w:rsidRPr="00C72C51">
              <w:t>Có ảnh log Lambda của TV1</w:t>
            </w:r>
            <w:r>
              <w:t>.</w:t>
            </w:r>
          </w:p>
          <w:p w14:paraId="0DB5ED4A" w14:textId="641FC686" w:rsidR="00C72C51" w:rsidRDefault="00C72C51" w:rsidP="00C72C51">
            <w:pPr>
              <w:pStyle w:val="ListParagraph"/>
              <w:numPr>
                <w:ilvl w:val="0"/>
                <w:numId w:val="122"/>
              </w:numPr>
              <w:spacing w:before="120" w:after="120" w:line="360" w:lineRule="auto"/>
              <w:ind w:left="360"/>
              <w:jc w:val="both"/>
            </w:pPr>
            <w:r>
              <w:t>C</w:t>
            </w:r>
            <w:r w:rsidRPr="00C72C51">
              <w:t>hưa có dashboard hoặc bộ cảnh báo hoàn chỉnh.</w:t>
            </w:r>
          </w:p>
        </w:tc>
      </w:tr>
    </w:tbl>
    <w:p w14:paraId="3196D4A9" w14:textId="6F1786E8" w:rsidR="00205030" w:rsidRDefault="00C72C51" w:rsidP="00684894">
      <w:pPr>
        <w:pStyle w:val="Heading2"/>
      </w:pPr>
      <w:bookmarkStart w:id="23" w:name="_Toc242634488"/>
      <w:r>
        <w:t>Kiến trúc mục tiêu</w:t>
      </w:r>
      <w:bookmarkEnd w:id="23"/>
    </w:p>
    <w:p w14:paraId="64D5E4D9" w14:textId="39B7B775" w:rsidR="00C72C51" w:rsidRDefault="00C72C51" w:rsidP="00C72C51">
      <w:pPr>
        <w:pStyle w:val="ListParagraph"/>
        <w:spacing w:before="120" w:after="120" w:line="360" w:lineRule="auto"/>
        <w:ind w:left="0"/>
        <w:jc w:val="both"/>
        <w:rPr>
          <w:rFonts w:eastAsia="Times New Roman"/>
          <w:color w:val="000000"/>
        </w:rPr>
      </w:pPr>
      <w:r>
        <w:rPr>
          <w:rFonts w:eastAsia="Times New Roman"/>
          <w:color w:val="000000"/>
        </w:rPr>
        <w:tab/>
        <w:t xml:space="preserve">Kiến trúc mục tiêu được thiết kế theo mô hình serverless. Trình duyệt giao tiếp với API Gateway </w:t>
      </w:r>
      <w:r w:rsidRPr="00C72C51">
        <w:t>WebSocket</w:t>
      </w:r>
      <w:r>
        <w:rPr>
          <w:rFonts w:eastAsia="Times New Roman"/>
          <w:color w:val="000000"/>
        </w:rPr>
        <w:t>, các hàm Lambda xử lý yêu cầu và truy cập DynamoDB. Khi đơn hàng được tạo, Lambda khởi chạy workflow Standard. Các bước nghiệp vụ sử dụng callback để chờ thao tác của người được phép thực hiện; thay đổi trạng thái được gửi về kết nối đang theo dõi đơn hàng.</w:t>
      </w:r>
    </w:p>
    <w:p w14:paraId="226B5816" w14:textId="35F6ABC1" w:rsidR="00DF33DE" w:rsidRDefault="00DF33DE" w:rsidP="00DF33DE">
      <w:pPr>
        <w:pStyle w:val="Heading3"/>
      </w:pPr>
      <w:bookmarkStart w:id="24" w:name="_Toc242634489"/>
      <w:r>
        <w:lastRenderedPageBreak/>
        <w:t>Sơ đồ kiến trúc</w:t>
      </w:r>
      <w:bookmarkEnd w:id="24"/>
    </w:p>
    <w:p w14:paraId="196F4E78" w14:textId="12E1A0CE" w:rsidR="00205030" w:rsidRDefault="00C72C51" w:rsidP="00C72C51">
      <w:pPr>
        <w:jc w:val="center"/>
      </w:pPr>
      <w:r w:rsidRPr="004D594B">
        <w:rPr>
          <w:noProof/>
        </w:rPr>
        <w:drawing>
          <wp:inline distT="0" distB="0" distL="0" distR="0" wp14:anchorId="00D67834" wp14:editId="42A1E9AF">
            <wp:extent cx="5760720" cy="5435583"/>
            <wp:effectExtent l="0" t="0" r="0" b="0"/>
            <wp:docPr id="169086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5435583"/>
                    </a:xfrm>
                    <a:prstGeom prst="rect">
                      <a:avLst/>
                    </a:prstGeom>
                    <a:noFill/>
                    <a:ln>
                      <a:noFill/>
                    </a:ln>
                  </pic:spPr>
                </pic:pic>
              </a:graphicData>
            </a:graphic>
          </wp:inline>
        </w:drawing>
      </w:r>
    </w:p>
    <w:p w14:paraId="20816105" w14:textId="23C592A7" w:rsidR="00205030" w:rsidRDefault="00C72C51" w:rsidP="00C72C51">
      <w:pPr>
        <w:pStyle w:val="Caption"/>
      </w:pPr>
      <w:bookmarkStart w:id="25" w:name="_Toc242633877"/>
      <w:r>
        <w:t xml:space="preserve">Hình </w:t>
      </w:r>
      <w:fldSimple w:instr=" STYLEREF 1 \s ">
        <w:r w:rsidR="00DF33DE">
          <w:rPr>
            <w:noProof/>
          </w:rPr>
          <w:t>2</w:t>
        </w:r>
      </w:fldSimple>
      <w:r w:rsidR="00DF33DE">
        <w:t>.</w:t>
      </w:r>
      <w:fldSimple w:instr=" SEQ Hình \* ARABIC \s 1 ">
        <w:r w:rsidR="00DF33DE">
          <w:rPr>
            <w:noProof/>
          </w:rPr>
          <w:t>1</w:t>
        </w:r>
      </w:fldSimple>
      <w:r>
        <w:t xml:space="preserve">: </w:t>
      </w:r>
      <w:r w:rsidRPr="0053266D">
        <w:t>Kiến trúc mục tiêu của FoodDeliveryRealtime</w:t>
      </w:r>
      <w:bookmarkEnd w:id="25"/>
    </w:p>
    <w:p w14:paraId="3BFA5CA6" w14:textId="77777777" w:rsidR="005A07A3" w:rsidRDefault="005A07A3" w:rsidP="005A07A3"/>
    <w:p w14:paraId="5ABE5532" w14:textId="77777777" w:rsidR="00DF33DE" w:rsidRDefault="00DF33DE" w:rsidP="00DF33DE">
      <w:pPr>
        <w:pStyle w:val="Heading3"/>
      </w:pPr>
      <w:bookmarkStart w:id="26" w:name="_Toc242634490"/>
      <w:r>
        <w:t>Hiện trạng triển khai tuần 1</w:t>
      </w:r>
      <w:bookmarkEnd w:id="26"/>
    </w:p>
    <w:p w14:paraId="27EBD36E" w14:textId="77777777" w:rsidR="00DF33DE" w:rsidRDefault="00DF33DE" w:rsidP="00DF33DE"/>
    <w:p w14:paraId="3BC799EE" w14:textId="77777777" w:rsidR="00DF33DE" w:rsidRDefault="00DF33DE" w:rsidP="00DF33DE"/>
    <w:p w14:paraId="20EE3CCE" w14:textId="35BDEADC" w:rsidR="00DF33DE" w:rsidRPr="00DF33DE" w:rsidRDefault="00DF33DE" w:rsidP="00DF33DE">
      <w:r w:rsidRPr="00DF33DE">
        <w:rPr>
          <w:noProof/>
        </w:rPr>
        <w:lastRenderedPageBreak/>
        <w:drawing>
          <wp:inline distT="0" distB="0" distL="0" distR="0" wp14:anchorId="762F2E56" wp14:editId="50FDB5C6">
            <wp:extent cx="5760720" cy="3847465"/>
            <wp:effectExtent l="0" t="0" r="0" b="635"/>
            <wp:docPr id="390395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847465"/>
                    </a:xfrm>
                    <a:prstGeom prst="rect">
                      <a:avLst/>
                    </a:prstGeom>
                    <a:noFill/>
                    <a:ln>
                      <a:noFill/>
                    </a:ln>
                  </pic:spPr>
                </pic:pic>
              </a:graphicData>
            </a:graphic>
          </wp:inline>
        </w:drawing>
      </w:r>
    </w:p>
    <w:p w14:paraId="6DC211ED" w14:textId="328E8327" w:rsidR="00DF33DE" w:rsidRDefault="00DF33DE" w:rsidP="00DF33DE">
      <w:pPr>
        <w:pStyle w:val="Caption"/>
      </w:pPr>
      <w:bookmarkStart w:id="27" w:name="_Toc242633878"/>
      <w:r>
        <w:t xml:space="preserve">Hình </w:t>
      </w:r>
      <w:fldSimple w:instr=" STYLEREF 1 \s ">
        <w:r>
          <w:rPr>
            <w:noProof/>
          </w:rPr>
          <w:t>2</w:t>
        </w:r>
      </w:fldSimple>
      <w:r>
        <w:t>.</w:t>
      </w:r>
      <w:fldSimple w:instr=" SEQ Hình \* ARABIC \s 1 ">
        <w:r>
          <w:rPr>
            <w:noProof/>
          </w:rPr>
          <w:t>2</w:t>
        </w:r>
      </w:fldSimple>
      <w:r>
        <w:t xml:space="preserve">: </w:t>
      </w:r>
      <w:r w:rsidRPr="004C3F89">
        <w:t>Hai phần nền tảng đã được dựng trong các tài khoản riêng</w:t>
      </w:r>
      <w:bookmarkEnd w:id="27"/>
    </w:p>
    <w:p w14:paraId="591F8E98" w14:textId="77777777" w:rsidR="00DF33DE" w:rsidRDefault="00DF33DE" w:rsidP="00684894">
      <w:pPr>
        <w:pStyle w:val="Heading2"/>
      </w:pPr>
      <w:bookmarkStart w:id="28" w:name="_Toc242634491"/>
      <w:r>
        <w:t>Thiết kế luồng trạng thái</w:t>
      </w:r>
      <w:bookmarkEnd w:id="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4"/>
        <w:gridCol w:w="2665"/>
        <w:gridCol w:w="4535"/>
      </w:tblGrid>
      <w:tr w:rsidR="00DF33DE" w14:paraId="10BD3876" w14:textId="77777777" w:rsidTr="00DF33DE">
        <w:trPr>
          <w:cantSplit/>
          <w:tblHeader/>
          <w:jc w:val="center"/>
        </w:trPr>
        <w:tc>
          <w:tcPr>
            <w:tcW w:w="2154" w:type="dxa"/>
            <w:tcMar>
              <w:top w:w="90" w:type="dxa"/>
              <w:left w:w="90" w:type="dxa"/>
              <w:bottom w:w="90" w:type="dxa"/>
              <w:right w:w="90" w:type="dxa"/>
            </w:tcMar>
            <w:vAlign w:val="center"/>
          </w:tcPr>
          <w:p w14:paraId="72C5559F" w14:textId="77777777" w:rsidR="00DF33DE" w:rsidRDefault="00DF33DE" w:rsidP="00DF33DE">
            <w:pPr>
              <w:spacing w:before="60" w:after="60" w:line="252" w:lineRule="auto"/>
              <w:jc w:val="center"/>
            </w:pPr>
            <w:r>
              <w:rPr>
                <w:b/>
              </w:rPr>
              <w:t>Trạng thái</w:t>
            </w:r>
          </w:p>
        </w:tc>
        <w:tc>
          <w:tcPr>
            <w:tcW w:w="2665" w:type="dxa"/>
            <w:tcMar>
              <w:top w:w="90" w:type="dxa"/>
              <w:left w:w="90" w:type="dxa"/>
              <w:bottom w:w="90" w:type="dxa"/>
              <w:right w:w="90" w:type="dxa"/>
            </w:tcMar>
            <w:vAlign w:val="center"/>
          </w:tcPr>
          <w:p w14:paraId="1772B052" w14:textId="77777777" w:rsidR="00DF33DE" w:rsidRDefault="00DF33DE" w:rsidP="00DF33DE">
            <w:pPr>
              <w:spacing w:before="60" w:after="60" w:line="252" w:lineRule="auto"/>
              <w:jc w:val="center"/>
            </w:pPr>
            <w:r>
              <w:rPr>
                <w:b/>
              </w:rPr>
              <w:t>Ý nghĩa</w:t>
            </w:r>
          </w:p>
        </w:tc>
        <w:tc>
          <w:tcPr>
            <w:tcW w:w="4535" w:type="dxa"/>
            <w:tcMar>
              <w:top w:w="90" w:type="dxa"/>
              <w:left w:w="90" w:type="dxa"/>
              <w:bottom w:w="90" w:type="dxa"/>
              <w:right w:w="90" w:type="dxa"/>
            </w:tcMar>
            <w:vAlign w:val="center"/>
          </w:tcPr>
          <w:p w14:paraId="25E3017F" w14:textId="77777777" w:rsidR="00DF33DE" w:rsidRDefault="00DF33DE" w:rsidP="00DF33DE">
            <w:pPr>
              <w:spacing w:before="60" w:after="60" w:line="252" w:lineRule="auto"/>
              <w:jc w:val="center"/>
            </w:pPr>
            <w:r>
              <w:rPr>
                <w:b/>
              </w:rPr>
              <w:t>Điều kiện chuyển dự kiến</w:t>
            </w:r>
          </w:p>
        </w:tc>
      </w:tr>
      <w:tr w:rsidR="00DF33DE" w14:paraId="7AC21DB2" w14:textId="77777777" w:rsidTr="00DF33DE">
        <w:trPr>
          <w:cantSplit/>
          <w:jc w:val="center"/>
        </w:trPr>
        <w:tc>
          <w:tcPr>
            <w:tcW w:w="2154" w:type="dxa"/>
            <w:tcMar>
              <w:top w:w="90" w:type="dxa"/>
              <w:left w:w="90" w:type="dxa"/>
              <w:bottom w:w="90" w:type="dxa"/>
              <w:right w:w="90" w:type="dxa"/>
            </w:tcMar>
            <w:vAlign w:val="center"/>
          </w:tcPr>
          <w:p w14:paraId="462BB9BE" w14:textId="77777777" w:rsidR="00DF33DE" w:rsidRDefault="00DF33DE" w:rsidP="00DF33DE">
            <w:pPr>
              <w:spacing w:before="60" w:after="60" w:line="252" w:lineRule="auto"/>
              <w:jc w:val="center"/>
            </w:pPr>
            <w:r>
              <w:t>PLACED</w:t>
            </w:r>
          </w:p>
        </w:tc>
        <w:tc>
          <w:tcPr>
            <w:tcW w:w="2665" w:type="dxa"/>
            <w:tcMar>
              <w:top w:w="90" w:type="dxa"/>
              <w:left w:w="90" w:type="dxa"/>
              <w:bottom w:w="90" w:type="dxa"/>
              <w:right w:w="90" w:type="dxa"/>
            </w:tcMar>
            <w:vAlign w:val="center"/>
          </w:tcPr>
          <w:p w14:paraId="168194AE" w14:textId="77777777" w:rsidR="00DF33DE" w:rsidRDefault="00DF33DE" w:rsidP="00DF33DE">
            <w:pPr>
              <w:pStyle w:val="ListParagraph"/>
              <w:spacing w:before="120" w:after="120" w:line="360" w:lineRule="auto"/>
              <w:ind w:left="0"/>
              <w:jc w:val="both"/>
            </w:pPr>
            <w:r>
              <w:t>Đơn hàng được tạo.</w:t>
            </w:r>
          </w:p>
        </w:tc>
        <w:tc>
          <w:tcPr>
            <w:tcW w:w="4535" w:type="dxa"/>
            <w:tcMar>
              <w:top w:w="90" w:type="dxa"/>
              <w:left w:w="90" w:type="dxa"/>
              <w:bottom w:w="90" w:type="dxa"/>
              <w:right w:w="90" w:type="dxa"/>
            </w:tcMar>
            <w:vAlign w:val="center"/>
          </w:tcPr>
          <w:p w14:paraId="57E58333" w14:textId="77777777" w:rsidR="00DF33DE" w:rsidRDefault="00DF33DE" w:rsidP="00DF33DE">
            <w:pPr>
              <w:pStyle w:val="ListParagraph"/>
              <w:numPr>
                <w:ilvl w:val="0"/>
                <w:numId w:val="122"/>
              </w:numPr>
              <w:spacing w:before="120" w:after="120" w:line="360" w:lineRule="auto"/>
              <w:ind w:left="360"/>
              <w:jc w:val="both"/>
            </w:pPr>
            <w:r>
              <w:t>Dữ liệu hợp lệ và được ghi vào Orders.</w:t>
            </w:r>
          </w:p>
          <w:p w14:paraId="043184D9" w14:textId="228DA1CB" w:rsidR="00DF33DE" w:rsidRDefault="00DF33DE" w:rsidP="00DF33DE">
            <w:pPr>
              <w:pStyle w:val="ListParagraph"/>
              <w:numPr>
                <w:ilvl w:val="0"/>
                <w:numId w:val="122"/>
              </w:numPr>
              <w:spacing w:before="120" w:after="120" w:line="360" w:lineRule="auto"/>
              <w:ind w:left="360"/>
              <w:jc w:val="both"/>
            </w:pPr>
            <w:r>
              <w:t>Workflow được khởi chạy.</w:t>
            </w:r>
          </w:p>
        </w:tc>
      </w:tr>
      <w:tr w:rsidR="00DF33DE" w14:paraId="73D0A121" w14:textId="77777777" w:rsidTr="00DF33DE">
        <w:trPr>
          <w:cantSplit/>
          <w:jc w:val="center"/>
        </w:trPr>
        <w:tc>
          <w:tcPr>
            <w:tcW w:w="2154" w:type="dxa"/>
            <w:tcMar>
              <w:top w:w="90" w:type="dxa"/>
              <w:left w:w="90" w:type="dxa"/>
              <w:bottom w:w="90" w:type="dxa"/>
              <w:right w:w="90" w:type="dxa"/>
            </w:tcMar>
            <w:vAlign w:val="center"/>
          </w:tcPr>
          <w:p w14:paraId="03FA1D98" w14:textId="77777777" w:rsidR="00DF33DE" w:rsidRDefault="00DF33DE" w:rsidP="00DF33DE">
            <w:pPr>
              <w:spacing w:before="60" w:after="60" w:line="252" w:lineRule="auto"/>
              <w:jc w:val="center"/>
            </w:pPr>
            <w:r>
              <w:t>ACCEPTED</w:t>
            </w:r>
          </w:p>
        </w:tc>
        <w:tc>
          <w:tcPr>
            <w:tcW w:w="2665" w:type="dxa"/>
            <w:tcMar>
              <w:top w:w="90" w:type="dxa"/>
              <w:left w:w="90" w:type="dxa"/>
              <w:bottom w:w="90" w:type="dxa"/>
              <w:right w:w="90" w:type="dxa"/>
            </w:tcMar>
            <w:vAlign w:val="center"/>
          </w:tcPr>
          <w:p w14:paraId="2D4E014C" w14:textId="77777777" w:rsidR="00DF33DE" w:rsidRDefault="00DF33DE" w:rsidP="00DF33DE">
            <w:pPr>
              <w:pStyle w:val="ListParagraph"/>
              <w:spacing w:before="120" w:after="120" w:line="360" w:lineRule="auto"/>
              <w:ind w:left="0"/>
              <w:jc w:val="both"/>
            </w:pPr>
            <w:r>
              <w:t>Đơn hàng đã được nhận xử lý.</w:t>
            </w:r>
          </w:p>
        </w:tc>
        <w:tc>
          <w:tcPr>
            <w:tcW w:w="4535" w:type="dxa"/>
            <w:tcMar>
              <w:top w:w="90" w:type="dxa"/>
              <w:left w:w="90" w:type="dxa"/>
              <w:bottom w:w="90" w:type="dxa"/>
              <w:right w:w="90" w:type="dxa"/>
            </w:tcMar>
            <w:vAlign w:val="center"/>
          </w:tcPr>
          <w:p w14:paraId="5F699464" w14:textId="77777777" w:rsidR="00374C2D" w:rsidRDefault="00DF33DE" w:rsidP="00374C2D">
            <w:pPr>
              <w:pStyle w:val="ListParagraph"/>
              <w:numPr>
                <w:ilvl w:val="0"/>
                <w:numId w:val="122"/>
              </w:numPr>
              <w:spacing w:before="120" w:after="120" w:line="360" w:lineRule="auto"/>
              <w:ind w:left="360"/>
              <w:jc w:val="both"/>
            </w:pPr>
            <w:r>
              <w:t>Người có quyền nhận đơn xác nhận</w:t>
            </w:r>
            <w:r w:rsidR="00374C2D">
              <w:t>.</w:t>
            </w:r>
          </w:p>
          <w:p w14:paraId="2494997A" w14:textId="706E9AC4" w:rsidR="00DF33DE" w:rsidRDefault="00374C2D" w:rsidP="00374C2D">
            <w:pPr>
              <w:pStyle w:val="ListParagraph"/>
              <w:numPr>
                <w:ilvl w:val="0"/>
                <w:numId w:val="122"/>
              </w:numPr>
              <w:spacing w:before="120" w:after="120" w:line="360" w:lineRule="auto"/>
              <w:ind w:left="360"/>
              <w:jc w:val="both"/>
            </w:pPr>
            <w:r>
              <w:t>H</w:t>
            </w:r>
            <w:r w:rsidR="00DF33DE">
              <w:t>ệ thống kiểm tra trạng thái hiện tại.</w:t>
            </w:r>
          </w:p>
        </w:tc>
      </w:tr>
      <w:tr w:rsidR="00DF33DE" w14:paraId="5C53FFAF" w14:textId="77777777" w:rsidTr="00DF33DE">
        <w:trPr>
          <w:cantSplit/>
          <w:jc w:val="center"/>
        </w:trPr>
        <w:tc>
          <w:tcPr>
            <w:tcW w:w="2154" w:type="dxa"/>
            <w:tcMar>
              <w:top w:w="90" w:type="dxa"/>
              <w:left w:w="90" w:type="dxa"/>
              <w:bottom w:w="90" w:type="dxa"/>
              <w:right w:w="90" w:type="dxa"/>
            </w:tcMar>
            <w:vAlign w:val="center"/>
          </w:tcPr>
          <w:p w14:paraId="25C25797" w14:textId="77777777" w:rsidR="00DF33DE" w:rsidRDefault="00DF33DE" w:rsidP="00DF33DE">
            <w:pPr>
              <w:spacing w:before="60" w:after="60" w:line="252" w:lineRule="auto"/>
              <w:jc w:val="center"/>
            </w:pPr>
            <w:r>
              <w:t>DELIVERING</w:t>
            </w:r>
          </w:p>
        </w:tc>
        <w:tc>
          <w:tcPr>
            <w:tcW w:w="2665" w:type="dxa"/>
            <w:tcMar>
              <w:top w:w="90" w:type="dxa"/>
              <w:left w:w="90" w:type="dxa"/>
              <w:bottom w:w="90" w:type="dxa"/>
              <w:right w:w="90" w:type="dxa"/>
            </w:tcMar>
            <w:vAlign w:val="center"/>
          </w:tcPr>
          <w:p w14:paraId="2BA70536" w14:textId="77777777" w:rsidR="00DF33DE" w:rsidRDefault="00DF33DE" w:rsidP="00DF33DE">
            <w:pPr>
              <w:pStyle w:val="ListParagraph"/>
              <w:spacing w:before="120" w:after="120" w:line="360" w:lineRule="auto"/>
              <w:ind w:left="0"/>
              <w:jc w:val="both"/>
            </w:pPr>
            <w:r>
              <w:t>Đơn hàng đang được giao.</w:t>
            </w:r>
          </w:p>
        </w:tc>
        <w:tc>
          <w:tcPr>
            <w:tcW w:w="4535" w:type="dxa"/>
            <w:tcMar>
              <w:top w:w="90" w:type="dxa"/>
              <w:left w:w="90" w:type="dxa"/>
              <w:bottom w:w="90" w:type="dxa"/>
              <w:right w:w="90" w:type="dxa"/>
            </w:tcMar>
            <w:vAlign w:val="center"/>
          </w:tcPr>
          <w:p w14:paraId="417FBBCA" w14:textId="77777777" w:rsidR="00DF33DE" w:rsidRDefault="00DF33DE" w:rsidP="00DF33DE">
            <w:pPr>
              <w:pStyle w:val="ListParagraph"/>
              <w:spacing w:before="120" w:after="120" w:line="360" w:lineRule="auto"/>
              <w:ind w:left="0"/>
              <w:jc w:val="both"/>
            </w:pPr>
            <w:r>
              <w:t>Nhân viên phụ trách đơn cập nhật sau trạng thái ACCEPTED.</w:t>
            </w:r>
          </w:p>
        </w:tc>
      </w:tr>
      <w:tr w:rsidR="00DF33DE" w14:paraId="0869A4A7" w14:textId="77777777" w:rsidTr="00DF33DE">
        <w:trPr>
          <w:cantSplit/>
          <w:jc w:val="center"/>
        </w:trPr>
        <w:tc>
          <w:tcPr>
            <w:tcW w:w="2154" w:type="dxa"/>
            <w:tcMar>
              <w:top w:w="90" w:type="dxa"/>
              <w:left w:w="90" w:type="dxa"/>
              <w:bottom w:w="90" w:type="dxa"/>
              <w:right w:w="90" w:type="dxa"/>
            </w:tcMar>
            <w:vAlign w:val="center"/>
          </w:tcPr>
          <w:p w14:paraId="1D84CB78" w14:textId="77777777" w:rsidR="00DF33DE" w:rsidRDefault="00DF33DE" w:rsidP="00DF33DE">
            <w:pPr>
              <w:spacing w:before="60" w:after="60" w:line="252" w:lineRule="auto"/>
              <w:jc w:val="center"/>
            </w:pPr>
            <w:r>
              <w:t>COMPLETED</w:t>
            </w:r>
          </w:p>
        </w:tc>
        <w:tc>
          <w:tcPr>
            <w:tcW w:w="2665" w:type="dxa"/>
            <w:tcMar>
              <w:top w:w="90" w:type="dxa"/>
              <w:left w:w="90" w:type="dxa"/>
              <w:bottom w:w="90" w:type="dxa"/>
              <w:right w:w="90" w:type="dxa"/>
            </w:tcMar>
            <w:vAlign w:val="center"/>
          </w:tcPr>
          <w:p w14:paraId="0A7E8DD8" w14:textId="77777777" w:rsidR="00DF33DE" w:rsidRDefault="00DF33DE" w:rsidP="00DF33DE">
            <w:pPr>
              <w:pStyle w:val="ListParagraph"/>
              <w:spacing w:before="120" w:after="120" w:line="360" w:lineRule="auto"/>
              <w:ind w:left="0"/>
              <w:jc w:val="both"/>
            </w:pPr>
            <w:r>
              <w:t>Đơn hàng đã hoàn tất.</w:t>
            </w:r>
          </w:p>
        </w:tc>
        <w:tc>
          <w:tcPr>
            <w:tcW w:w="4535" w:type="dxa"/>
            <w:tcMar>
              <w:top w:w="90" w:type="dxa"/>
              <w:left w:w="90" w:type="dxa"/>
              <w:bottom w:w="90" w:type="dxa"/>
              <w:right w:w="90" w:type="dxa"/>
            </w:tcMar>
            <w:vAlign w:val="center"/>
          </w:tcPr>
          <w:p w14:paraId="34144361" w14:textId="77777777" w:rsidR="00DF33DE" w:rsidRDefault="00DF33DE" w:rsidP="00DF33DE">
            <w:pPr>
              <w:pStyle w:val="ListParagraph"/>
              <w:spacing w:before="120" w:after="120" w:line="360" w:lineRule="auto"/>
              <w:ind w:left="0"/>
              <w:jc w:val="both"/>
            </w:pPr>
            <w:r>
              <w:t>Xác nhận giao hoàn tất từ trạng thái DELIVERING.</w:t>
            </w:r>
          </w:p>
        </w:tc>
      </w:tr>
    </w:tbl>
    <w:p w14:paraId="3F629625" w14:textId="77777777" w:rsidR="00DF33DE" w:rsidRDefault="00DF33DE" w:rsidP="00DF33DE"/>
    <w:p w14:paraId="2AC0E477" w14:textId="77777777" w:rsidR="00DF33DE" w:rsidRDefault="00DF33DE" w:rsidP="00684894">
      <w:pPr>
        <w:pStyle w:val="Heading2"/>
      </w:pPr>
      <w:bookmarkStart w:id="29" w:name="_Toc242634492"/>
      <w:r>
        <w:lastRenderedPageBreak/>
        <w:t>Thiết kế dữ liệu</w:t>
      </w:r>
      <w:bookmarkEnd w:id="29"/>
    </w:p>
    <w:p w14:paraId="16135C73" w14:textId="4605D92B" w:rsidR="00DF33DE" w:rsidRDefault="00374C2D" w:rsidP="00374C2D">
      <w:pPr>
        <w:pStyle w:val="Heading3"/>
      </w:pPr>
      <w:bookmarkStart w:id="30" w:name="_Toc242634493"/>
      <w:r>
        <w:t>Bảng Orders</w:t>
      </w:r>
      <w:bookmarkEnd w:id="30"/>
    </w:p>
    <w:p w14:paraId="6036CB44" w14:textId="4633DF97" w:rsidR="00374C2D" w:rsidRPr="00374C2D" w:rsidRDefault="00374C2D" w:rsidP="00374C2D">
      <w:pPr>
        <w:pStyle w:val="ListParagraph"/>
        <w:spacing w:before="120" w:after="120" w:line="360" w:lineRule="auto"/>
        <w:ind w:left="0"/>
        <w:jc w:val="both"/>
      </w:pPr>
      <w:r>
        <w:tab/>
        <w:t>Bảng fooddelivery-orders sử dụng orderId kiểu String làm partition key. Một bản ghi tương ứng một đơn hàng. Các thuộc tính đã xuất hiện trong dữ liệu thử gồm customerId, status, workflowStatus, version, createdAt và updatedAt. Thuộc tính version là Number phục vụ thiết kế kiểm soát cập nhật ở giai đoạn triển khai chức năng.</w:t>
      </w:r>
    </w:p>
    <w:p w14:paraId="0031CA80" w14:textId="75A3851B" w:rsidR="00374C2D" w:rsidRDefault="00374C2D" w:rsidP="00374C2D">
      <w:pPr>
        <w:pStyle w:val="Heading3"/>
      </w:pPr>
      <w:bookmarkStart w:id="31" w:name="_Toc242634494"/>
      <w:r>
        <w:t>Bảng Connections</w:t>
      </w:r>
      <w:bookmarkEnd w:id="31"/>
    </w:p>
    <w:p w14:paraId="44E6315A" w14:textId="41123444" w:rsidR="00374C2D" w:rsidRDefault="00374C2D" w:rsidP="00374C2D">
      <w:pPr>
        <w:pStyle w:val="ListParagraph"/>
        <w:spacing w:before="120" w:after="120" w:line="360" w:lineRule="auto"/>
        <w:ind w:left="0"/>
        <w:jc w:val="both"/>
      </w:pPr>
      <w:r>
        <w:tab/>
        <w:t>Bảng fooddelivery-connections sử dụng connectionId kiểu String làm partition key. Lambda lưu mã kết nối do API Gateway cung cấp cùng thời điểm kết nối và expiresAt. Chỉ mục ByOrderId sử dụng orderId làm partition key, Projection ALL, nhằm chuẩn bị tra cứu các kết nối theo đơn hàng. Mã Lambda tuần 1 chưa ghi orderId nên việc sử dụng chỉ mục cho đăng ký theo dõi đơn chưa được kiểm thử.</w:t>
      </w:r>
    </w:p>
    <w:p w14:paraId="7CE3A963" w14:textId="726BDDC1" w:rsidR="00374C2D" w:rsidRPr="00374C2D" w:rsidRDefault="00374C2D" w:rsidP="00374C2D">
      <w:pPr>
        <w:pStyle w:val="ListParagraph"/>
        <w:spacing w:before="120" w:after="120" w:line="360" w:lineRule="auto"/>
        <w:ind w:left="0"/>
        <w:jc w:val="both"/>
      </w:pPr>
      <w:r>
        <w:tab/>
        <w:t>Thuộc tính expiresAt là Number biểu diễn thời điểm hết hạn theo Unix epoch, tính bằng giây. Trong mã hiện tại, giá trị được đặt bằng thời gian hiện tại cộng 3600 giây. TTL hỗ trợ dọn dữ liệu hết hạn theo cơ chế nền; ứng dụng vẫn kiểm tra expiresAt trước khi xử lý thông điệp vì bản ghi có thể chưa bị xóa ngay khi hết hạn.</w:t>
      </w:r>
    </w:p>
    <w:p w14:paraId="5B2A0F05" w14:textId="3351808E" w:rsidR="00374C2D" w:rsidRPr="00374C2D" w:rsidRDefault="00374C2D" w:rsidP="00374C2D">
      <w:pPr>
        <w:pStyle w:val="Heading3"/>
      </w:pPr>
      <w:bookmarkStart w:id="32" w:name="_Toc242634495"/>
      <w:r>
        <w:t>Bảng WorkflowTasks</w:t>
      </w:r>
      <w:bookmarkEnd w:id="32"/>
    </w:p>
    <w:p w14:paraId="2DFC56D8" w14:textId="1BDF8D3D" w:rsidR="00DF33DE" w:rsidRDefault="000F05BE" w:rsidP="000F05BE">
      <w:pPr>
        <w:pStyle w:val="ListParagraph"/>
        <w:spacing w:before="120" w:after="120" w:line="360" w:lineRule="auto"/>
        <w:ind w:left="0"/>
        <w:jc w:val="both"/>
      </w:pPr>
      <w:r>
        <w:tab/>
        <w:t>Bảng fooddelivery-workflow-tasks sử dụng orderId kiểu String làm partition key và step kiểu String làm sort key. Thiết kế này cho phép lưu nhiều bước chờ của cùng một đơn hàng. Các trường taskToken, trạng thái xử lý và thời điểm hết hạn sẽ được xác định khi triển khai callback nghiệp vụ. Tuần 1 mới dựng cấu trúc bảng, chưa lưu token từ workflow thực tế.</w:t>
      </w:r>
    </w:p>
    <w:p w14:paraId="2AEE5458" w14:textId="38D33D21" w:rsidR="00684894" w:rsidRDefault="00DF33DE" w:rsidP="00684894">
      <w:pPr>
        <w:pStyle w:val="Heading2"/>
      </w:pPr>
      <w:bookmarkStart w:id="33" w:name="_Toc242634496"/>
      <w:r>
        <w:t>Quyền truy cập và quy ước cấu hình</w:t>
      </w:r>
      <w:bookmarkEnd w:id="33"/>
    </w:p>
    <w:p w14:paraId="14267D54" w14:textId="53657ACA" w:rsidR="00684894" w:rsidRDefault="00684894" w:rsidP="00684894">
      <w:pPr>
        <w:pStyle w:val="ListParagraph"/>
        <w:spacing w:before="120" w:after="120" w:line="360" w:lineRule="auto"/>
        <w:ind w:left="0"/>
        <w:jc w:val="both"/>
      </w:pPr>
      <w:r>
        <w:tab/>
        <w:t>Nhóm sử dụng LabRole có sẵn cho các hàm Lambda và state machine trong phạm vi Learner Lab. Tag Project có giá trị FoodDeliveryRealtime, tag Owner là MSSV của người dựng tài nguyên. Owner hỗ trợ xác định trách nhiệm quản lý, không thay thế nhật ký hoạt động hoặc cơ chế xác thực người dùng.</w:t>
      </w:r>
    </w:p>
    <w:p w14:paraId="51C26247" w14:textId="77777777" w:rsidR="00684894" w:rsidRDefault="00684894" w:rsidP="00684894">
      <w:pPr>
        <w:pStyle w:val="ListParagraph"/>
        <w:spacing w:before="120" w:after="120" w:line="360" w:lineRule="auto"/>
        <w:ind w:left="0"/>
        <w:jc w:val="both"/>
      </w:pPr>
      <w:r>
        <w:lastRenderedPageBreak/>
        <w:tab/>
        <w:t>WebSocket tuần 1 sử dụng Authorization NONE và dữ liệu người dùng cố định WEEK1_TEST, role TEST. Đây là cấu hình kiểm thử kết nối. Các mã phản hồi UNAUTHORIZED trong Lambda chỉ phản ánh điều kiện bản ghi kết nối hết hạn hoặc không tồn tại, chưa chứng minh hệ thống đã xác thực danh tính người dùng.</w:t>
      </w:r>
    </w:p>
    <w:p w14:paraId="43119E0E" w14:textId="77777777" w:rsidR="00684894" w:rsidRDefault="00684894">
      <w:pPr>
        <w:spacing w:after="0" w:line="240" w:lineRule="auto"/>
      </w:pPr>
      <w:r>
        <w:br w:type="page"/>
      </w:r>
    </w:p>
    <w:p w14:paraId="23A2AC53" w14:textId="68F61308" w:rsidR="00684894" w:rsidRDefault="00684894" w:rsidP="00684894">
      <w:pPr>
        <w:pStyle w:val="Heading1"/>
      </w:pPr>
      <w:r>
        <w:lastRenderedPageBreak/>
        <w:t xml:space="preserve"> </w:t>
      </w:r>
      <w:bookmarkStart w:id="34" w:name="_Toc242634497"/>
      <w:r>
        <w:t>NHẬT KÝ LÀM VIỆC TUẦN 1</w:t>
      </w:r>
      <w:bookmarkEnd w:id="34"/>
    </w:p>
    <w:p w14:paraId="434731F3" w14:textId="6D4941C9" w:rsidR="00684894" w:rsidRDefault="00684894" w:rsidP="00684894">
      <w:pPr>
        <w:pStyle w:val="Heading2"/>
      </w:pPr>
      <w:bookmarkStart w:id="35" w:name="_Toc242634498"/>
      <w:r>
        <w:t>TV1 – Trương Tấn Phát</w:t>
      </w:r>
      <w:bookmarkEnd w:id="35"/>
    </w:p>
    <w:tbl>
      <w:tblPr>
        <w:tblStyle w:val="TableGrid"/>
        <w:tblW w:w="0" w:type="auto"/>
        <w:tblLook w:val="04A0" w:firstRow="1" w:lastRow="0" w:firstColumn="1" w:lastColumn="0" w:noHBand="0" w:noVBand="1"/>
      </w:tblPr>
      <w:tblGrid>
        <w:gridCol w:w="9062"/>
      </w:tblGrid>
      <w:tr w:rsidR="00684894" w14:paraId="30121897" w14:textId="77777777" w:rsidTr="00684894">
        <w:tc>
          <w:tcPr>
            <w:tcW w:w="9062" w:type="dxa"/>
          </w:tcPr>
          <w:p w14:paraId="175B7659" w14:textId="77777777" w:rsidR="00684894" w:rsidRDefault="00684894" w:rsidP="00684894">
            <w:r>
              <w:t># Nhật kí làm việc tuần 1:</w:t>
            </w:r>
          </w:p>
          <w:p w14:paraId="2AD8045C" w14:textId="77777777" w:rsidR="00684894" w:rsidRDefault="00684894" w:rsidP="00684894">
            <w:r>
              <w:t>Người thực hiện: Trương Tấn Phát - 24110298</w:t>
            </w:r>
          </w:p>
          <w:p w14:paraId="3C2C079A" w14:textId="77777777" w:rsidR="00684894" w:rsidRDefault="00684894" w:rsidP="00684894"/>
          <w:p w14:paraId="002C720C" w14:textId="77777777" w:rsidR="00684894" w:rsidRDefault="00684894" w:rsidP="00684894">
            <w:r>
              <w:t>## Dựng VPC</w:t>
            </w:r>
          </w:p>
          <w:p w14:paraId="441FD455" w14:textId="77777777" w:rsidR="00684894" w:rsidRDefault="00684894" w:rsidP="00684894">
            <w:r>
              <w:t>- Ngày thực hiện: 9/10/2026</w:t>
            </w:r>
          </w:p>
          <w:p w14:paraId="14218D89" w14:textId="77777777" w:rsidR="00684894" w:rsidRDefault="00684894" w:rsidP="00684894">
            <w:r>
              <w:t>- Region: us-east-1.</w:t>
            </w:r>
          </w:p>
          <w:p w14:paraId="663F7BA9" w14:textId="77777777" w:rsidR="00684894" w:rsidRDefault="00684894" w:rsidP="00684894">
            <w:r>
              <w:t>- VPC: fooddelivery-vpc; CIDR 10.20.0.0/16</w:t>
            </w:r>
          </w:p>
          <w:p w14:paraId="2C77F9C2" w14:textId="77777777" w:rsidR="00684894" w:rsidRDefault="00684894" w:rsidP="00684894">
            <w:r>
              <w:t>- Subnet-a: 10.20.1.0/24; AZ: use1-az4 (us-east-1a)</w:t>
            </w:r>
          </w:p>
          <w:p w14:paraId="11B54884" w14:textId="77777777" w:rsidR="00684894" w:rsidRDefault="00684894" w:rsidP="00684894">
            <w:r>
              <w:t>- Subnet-b: 10.20.2.0/24; AZ: use1-az6 (us-east-1b)</w:t>
            </w:r>
          </w:p>
          <w:p w14:paraId="72ABBCE7" w14:textId="77777777" w:rsidR="00684894" w:rsidRDefault="00684894" w:rsidP="00684894">
            <w:r>
              <w:t>- Route table: fooddelivery-rt-main</w:t>
            </w:r>
          </w:p>
          <w:p w14:paraId="417AD8AA" w14:textId="77777777" w:rsidR="00684894" w:rsidRDefault="00684894" w:rsidP="00684894">
            <w:r>
              <w:t>- Route và liên kết subnet: Đã kết nối thành công.</w:t>
            </w:r>
          </w:p>
          <w:p w14:paraId="20D6B738" w14:textId="77777777" w:rsidR="00684894" w:rsidRDefault="00684894" w:rsidP="00684894">
            <w:r>
              <w:t>- Tag Project: FoodDeliveryRealtime. Tag Owner: 24110298.</w:t>
            </w:r>
          </w:p>
          <w:p w14:paraId="683FA16E" w14:textId="77777777" w:rsidR="00684894" w:rsidRDefault="00684894" w:rsidP="00684894">
            <w:r>
              <w:t>- Không tạo IGW, NAT hoặc EC2. Lambda thử chạy ngoài VPC.</w:t>
            </w:r>
          </w:p>
          <w:p w14:paraId="6C20DABD" w14:textId="77777777" w:rsidR="00684894" w:rsidRDefault="00684894" w:rsidP="00684894">
            <w:r>
              <w:t>- Kết quả: Đạt.</w:t>
            </w:r>
          </w:p>
          <w:p w14:paraId="43748670" w14:textId="77777777" w:rsidR="00684894" w:rsidRDefault="00684894" w:rsidP="00684894"/>
          <w:p w14:paraId="6856413D" w14:textId="77777777" w:rsidR="00684894" w:rsidRDefault="00684894" w:rsidP="00684894">
            <w:r>
              <w:t>### Minh chứng</w:t>
            </w:r>
          </w:p>
          <w:p w14:paraId="5011B719" w14:textId="77777777" w:rsidR="00684894" w:rsidRDefault="00684894" w:rsidP="00684894">
            <w:r>
              <w:t>- [VPC ID, tên, CIDR và trạng thái.](../../evidence/TanPhat/Week_01/E-TV1-03_VPC_Overview.png)</w:t>
            </w:r>
          </w:p>
          <w:p w14:paraId="52AA102C" w14:textId="77777777" w:rsidR="00684894" w:rsidRDefault="00684894" w:rsidP="00684894">
            <w:r>
              <w:t>- [Tag Project và Owner của VPC.](../../evidence/TanPhat/Week_01/E-TV1-04_VPC_Tags.png)</w:t>
            </w:r>
          </w:p>
          <w:p w14:paraId="613B5CDF" w14:textId="77777777" w:rsidR="00684894" w:rsidRDefault="00684894" w:rsidP="00684894">
            <w:r>
              <w:t>- [Tên, VPC ID, CIDR, AZ và tag của subnet-a.](../../evidence/TanPhat/Week_01/E-TV1-05_SubnetA.png)</w:t>
            </w:r>
          </w:p>
          <w:p w14:paraId="3D66BEA3" w14:textId="77777777" w:rsidR="00684894" w:rsidRDefault="00684894" w:rsidP="00684894">
            <w:r>
              <w:t>- [Tên, VPC ID, CIDR, AZ và tag của subnet-b.](../../evidence/TanPhat/Week_01/E-TV1-06_SubnetB.png)</w:t>
            </w:r>
          </w:p>
          <w:p w14:paraId="29AC5513" w14:textId="77777777" w:rsidR="00684894" w:rsidRDefault="00684894" w:rsidP="00684894">
            <w:r>
              <w:t>- [Tên bảng route, VPC ID và route local.](../../evidence/TanPhat/Week_01/E-TV1-07_RouteTable_Associations.png)</w:t>
            </w:r>
          </w:p>
          <w:p w14:paraId="534875EB" w14:textId="77777777" w:rsidR="00684894" w:rsidRDefault="00684894" w:rsidP="00684894">
            <w:r>
              <w:lastRenderedPageBreak/>
              <w:t>- [Tags và liên kết subnet. Nếu không vừa, dùng ảnh bổ sung _02.](../../evidence/TanPhat/Week_01/E-TV1-08_RouteTable_Tags.png)</w:t>
            </w:r>
          </w:p>
          <w:p w14:paraId="1DE0A52B" w14:textId="77777777" w:rsidR="00684894" w:rsidRDefault="00684894" w:rsidP="00684894"/>
          <w:p w14:paraId="4E2D3292" w14:textId="77777777" w:rsidR="00684894" w:rsidRDefault="00684894" w:rsidP="00684894">
            <w:r>
              <w:t>## Dựng SNS và kiểm thử email</w:t>
            </w:r>
          </w:p>
          <w:p w14:paraId="36F9DD9C" w14:textId="77777777" w:rsidR="00684894" w:rsidRDefault="00684894" w:rsidP="00684894">
            <w:r>
              <w:t>- Ngày thực hiện: 9/10/2026.</w:t>
            </w:r>
          </w:p>
          <w:p w14:paraId="2AB789F5" w14:textId="77777777" w:rsidR="00684894" w:rsidRDefault="00684894" w:rsidP="00684894">
            <w:r>
              <w:t>- Region: us-east-1.</w:t>
            </w:r>
          </w:p>
          <w:p w14:paraId="5E343F23" w14:textId="77777777" w:rsidR="00684894" w:rsidRDefault="00684894" w:rsidP="00684894">
            <w:r>
              <w:t>- Topic: fooddelivery-order-events. Type: Standard.</w:t>
            </w:r>
          </w:p>
          <w:p w14:paraId="15671854" w14:textId="77777777" w:rsidR="00684894" w:rsidRDefault="00684894" w:rsidP="00684894">
            <w:r>
              <w:t>- Topic ARN: arn:aws:sns:us-east-1:053151184394:fooddelivery-order-events.</w:t>
            </w:r>
          </w:p>
          <w:p w14:paraId="2F1D1699" w14:textId="77777777" w:rsidR="00684894" w:rsidRDefault="00684894" w:rsidP="00684894">
            <w:r>
              <w:t>- Subscription: Email; trạng thái: Confirmed.</w:t>
            </w:r>
          </w:p>
          <w:p w14:paraId="09F8BB62" w14:textId="77777777" w:rsidR="00684894" w:rsidRDefault="00684894" w:rsidP="00684894">
            <w:r>
              <w:t>- Tag Project: FoodDeliveryRealtime. Tag Owner: 24110298.</w:t>
            </w:r>
          </w:p>
          <w:p w14:paraId="2639633D" w14:textId="77777777" w:rsidR="00684894" w:rsidRDefault="00684894" w:rsidP="00684894">
            <w:r>
              <w:t>- Email nhận được: Có.</w:t>
            </w:r>
          </w:p>
          <w:p w14:paraId="02A0DD53" w14:textId="77777777" w:rsidR="00684894" w:rsidRDefault="00684894" w:rsidP="00684894">
            <w:r>
              <w:t>- Phạm vi: email kỹ thuật tuần 1, chưa gắn mốc nghiệp vụ.</w:t>
            </w:r>
          </w:p>
          <w:p w14:paraId="70577B89" w14:textId="77777777" w:rsidR="00684894" w:rsidRDefault="00684894" w:rsidP="00684894"/>
          <w:p w14:paraId="672B346D" w14:textId="77777777" w:rsidR="00684894" w:rsidRDefault="00684894" w:rsidP="00684894">
            <w:r>
              <w:t>### Minh chứng</w:t>
            </w:r>
          </w:p>
          <w:p w14:paraId="7F871B86" w14:textId="77777777" w:rsidR="00684894" w:rsidRDefault="00684894" w:rsidP="00684894">
            <w:r>
              <w:t>- [Tên topic, Standard và Topic ARN.](../../evidence/TanPhat/Week_01/E-TV1-09_SNS_Topic.png)</w:t>
            </w:r>
          </w:p>
          <w:p w14:paraId="7D37F364" w14:textId="77777777" w:rsidR="00684894" w:rsidRDefault="00684894" w:rsidP="00684894">
            <w:r>
              <w:t>- [Project và Owner.](../../evidence/TanPhat/Week_01/E-TV1-10_SNS_Tags.png)</w:t>
            </w:r>
          </w:p>
          <w:p w14:paraId="66812C27" w14:textId="77777777" w:rsidR="00684894" w:rsidRDefault="00684894" w:rsidP="00684894">
            <w:r>
              <w:t>- [Email subscription đã xác nhận, không PendingConfirmation.](../../evidence/TanPhat/Week_01/E-TV1-11_SNS_Subscription.png)</w:t>
            </w:r>
          </w:p>
          <w:p w14:paraId="0487B282" w14:textId="77777777" w:rsidR="00684894" w:rsidRDefault="00684894" w:rsidP="00684894">
            <w:r>
              <w:t>- [Email có subject và nội dung bài thử. Không chụp link xác nhận.](../../evidence/TanPhat/Week_01/E-TV1-12_SNS_ConsoleEmail.png)</w:t>
            </w:r>
          </w:p>
          <w:p w14:paraId="64D7CCA3" w14:textId="77777777" w:rsidR="00684894" w:rsidRDefault="00684894" w:rsidP="00684894"/>
          <w:p w14:paraId="45D277E2" w14:textId="77777777" w:rsidR="00684894" w:rsidRDefault="00684894" w:rsidP="00684894">
            <w:r>
              <w:t>## Dựng Lambda nền tảng TV1</w:t>
            </w:r>
          </w:p>
          <w:p w14:paraId="364DFDCE" w14:textId="77777777" w:rsidR="00684894" w:rsidRDefault="00684894" w:rsidP="00684894">
            <w:r>
              <w:t>- Ngày thực hiện: 9/10/2026.</w:t>
            </w:r>
          </w:p>
          <w:p w14:paraId="690EA678" w14:textId="77777777" w:rsidR="00684894" w:rsidRDefault="00684894" w:rsidP="00684894">
            <w:r>
              <w:t>- Region: us-east-1.</w:t>
            </w:r>
          </w:p>
          <w:p w14:paraId="7215333D" w14:textId="77777777" w:rsidR="00684894" w:rsidRDefault="00684894" w:rsidP="00684894">
            <w:r>
              <w:t>- Function: fooddelivery-foundation-test.</w:t>
            </w:r>
          </w:p>
          <w:p w14:paraId="325BAFB6" w14:textId="77777777" w:rsidR="00684894" w:rsidRDefault="00684894" w:rsidP="00684894">
            <w:r>
              <w:t>- Function ARN: arn:aws:lambda:us-east-1::runtime:a0627e8616c4eaf447133f427c7419e5ce3a39ea2bc648ccb6d03d5b7f4d96e7.</w:t>
            </w:r>
          </w:p>
          <w:p w14:paraId="02709909" w14:textId="77777777" w:rsidR="00684894" w:rsidRDefault="00684894" w:rsidP="00684894">
            <w:r>
              <w:lastRenderedPageBreak/>
              <w:t>- Runtime: Python 3.13. Handler: lambda_function.lambda_handler.</w:t>
            </w:r>
          </w:p>
          <w:p w14:paraId="34AB9F6C" w14:textId="77777777" w:rsidR="00684894" w:rsidRDefault="00684894" w:rsidP="00684894">
            <w:r>
              <w:t>- Execution role: LabRole. Memory: 128 MB. Timeout: 30 giây.</w:t>
            </w:r>
          </w:p>
          <w:p w14:paraId="370FD212" w14:textId="77777777" w:rsidR="00684894" w:rsidRDefault="00684894" w:rsidP="00684894">
            <w:r>
              <w:t>- SNS_TOPIC_ARN: arn:aws:sns:us-east-1:053151184394:fooddelivery-order-events. VPC: No VPC.</w:t>
            </w:r>
          </w:p>
          <w:p w14:paraId="74FAD33A" w14:textId="77777777" w:rsidR="00684894" w:rsidRDefault="00684894" w:rsidP="00684894">
            <w:r>
              <w:t>- Mã nguồn: code/TanPhat/lambda_function.py.</w:t>
            </w:r>
          </w:p>
          <w:p w14:paraId="55865E57" w14:textId="77777777" w:rsidR="00684894" w:rsidRDefault="00684894" w:rsidP="00684894">
            <w:r>
              <w:t>- Tag Project: FoodDeliveryRealtime. Tag Owner: 24110298.</w:t>
            </w:r>
          </w:p>
          <w:p w14:paraId="1EDE1CA1" w14:textId="77777777" w:rsidR="00684894" w:rsidRDefault="00684894" w:rsidP="00684894">
            <w:r>
              <w:t>- Kết quả tạo và Deploy: Thành công.</w:t>
            </w:r>
          </w:p>
          <w:p w14:paraId="49FD0AFA" w14:textId="77777777" w:rsidR="00684894" w:rsidRDefault="00684894" w:rsidP="00684894"/>
          <w:p w14:paraId="0B9B0565" w14:textId="77777777" w:rsidR="00684894" w:rsidRDefault="00684894" w:rsidP="00684894">
            <w:r>
              <w:t>### Minh chứng</w:t>
            </w:r>
          </w:p>
          <w:p w14:paraId="552AAEBC" w14:textId="77777777" w:rsidR="00684894" w:rsidRDefault="00684894" w:rsidP="00684894">
            <w:r>
              <w:t>- [Tên hàm TV1, runtime và handler.](../../evidence/TanPhat/Week_01/E-TV1-13_Lambda_Config.png)</w:t>
            </w:r>
          </w:p>
          <w:p w14:paraId="617E413B" w14:textId="77777777" w:rsidR="00684894" w:rsidRDefault="00684894" w:rsidP="00684894">
            <w:r>
              <w:t>- [Configuration → Permissions → Execution role LabRole.](../../evidence/TanPhat/Week_01/E-TV1-14_Lambda_LabRole.png)</w:t>
            </w:r>
          </w:p>
          <w:p w14:paraId="43995398" w14:textId="77777777" w:rsidR="00684894" w:rsidRDefault="00684894" w:rsidP="00684894">
            <w:r>
              <w:t>- [SNS_TOPIC_ARN đúng Topic ARN.](../../evidence/TanPhat/Week_01/E-TV1-15_Lambda_Environment.png)</w:t>
            </w:r>
          </w:p>
          <w:p w14:paraId="6C28BBEB" w14:textId="77777777" w:rsidR="00684894" w:rsidRDefault="00684894" w:rsidP="00684894">
            <w:r>
              <w:t>- [Project và Owner.](../../evidence/TanPhat/Week_01/E-TV1-16_Lambda_Tags.png)</w:t>
            </w:r>
          </w:p>
          <w:p w14:paraId="71BE0E12" w14:textId="77777777" w:rsidR="00684894" w:rsidRDefault="00684894" w:rsidP="00684894">
            <w:r>
              <w:t>- [Memory 128 MB và Timeout 30 giây.](../../evidence/TanPhat/Week_01/E-TV1-17_Lambda_Timeout.png)</w:t>
            </w:r>
          </w:p>
          <w:p w14:paraId="232EB15E" w14:textId="77777777" w:rsidR="00684894" w:rsidRDefault="00684894" w:rsidP="00684894"/>
          <w:p w14:paraId="51571B1F" w14:textId="77777777" w:rsidR="00684894" w:rsidRDefault="00684894" w:rsidP="00684894">
            <w:r>
              <w:t>## Kiểm thử Lambda echo và SNS</w:t>
            </w:r>
          </w:p>
          <w:p w14:paraId="15B8420A" w14:textId="77777777" w:rsidR="00684894" w:rsidRDefault="00684894" w:rsidP="00684894">
            <w:r>
              <w:t>- Ngày thực hiện: 9/10/2026.</w:t>
            </w:r>
          </w:p>
          <w:p w14:paraId="58CA41F0" w14:textId="77777777" w:rsidR="00684894" w:rsidRDefault="00684894" w:rsidP="00684894">
            <w:r>
              <w:t>- Function: fooddelivery-foundation-test.</w:t>
            </w:r>
          </w:p>
          <w:p w14:paraId="625078E4" w14:textId="77777777" w:rsidR="00684894" w:rsidRDefault="00684894" w:rsidP="00684894">
            <w:r>
              <w:t>- Email Lambda: Đã nhận.</w:t>
            </w:r>
          </w:p>
          <w:p w14:paraId="443AA176" w14:textId="77777777" w:rsidR="00684894" w:rsidRDefault="00684894" w:rsidP="00684894">
            <w:r>
              <w:t>- CloudWatch Logs: Đã xem.</w:t>
            </w:r>
          </w:p>
          <w:p w14:paraId="18511585" w14:textId="77777777" w:rsidR="00684894" w:rsidRDefault="00684894" w:rsidP="00684894"/>
          <w:p w14:paraId="79B34723" w14:textId="77777777" w:rsidR="00684894" w:rsidRDefault="00684894" w:rsidP="00684894">
            <w:r>
              <w:t>### Minh chứng</w:t>
            </w:r>
          </w:p>
          <w:p w14:paraId="6DBCEFEA" w14:textId="77777777" w:rsidR="00684894" w:rsidRDefault="00684894" w:rsidP="00684894">
            <w:r>
              <w:t>- [Execution results thành công, output echo.](../../evidence/TanPhat/Week_01/E-TV1-18_Lambda_Echo.png)</w:t>
            </w:r>
          </w:p>
          <w:p w14:paraId="044CDAEC" w14:textId="77777777" w:rsidR="00684894" w:rsidRDefault="00684894" w:rsidP="00684894">
            <w:r>
              <w:lastRenderedPageBreak/>
              <w:t>- [Execution results thành công, output SNS có messageId.](../../evidence/TanPhat/Week_01/E-TV1-19_Lambda_SNS.png)</w:t>
            </w:r>
          </w:p>
          <w:p w14:paraId="13774D67" w14:textId="77777777" w:rsidR="00684894" w:rsidRDefault="00684894" w:rsidP="00684894">
            <w:r>
              <w:t>- [Email do Lambda publish, subject và nội dung đúng.](../../evidence/TanPhat/Week_01/E-TV1-20_Lambda_SNSEmail.png)</w:t>
            </w:r>
          </w:p>
          <w:p w14:paraId="62E12EB3" w14:textId="77777777" w:rsidR="00684894" w:rsidRDefault="00684894" w:rsidP="00684894">
            <w:r>
              <w:t>- [CloudWatch log của hàm TV1, mode và orderId.](../../evidence/TanPhat/Week_01/E-TV1-21_Lambda_Logs.png)</w:t>
            </w:r>
          </w:p>
          <w:p w14:paraId="73C97166" w14:textId="77777777" w:rsidR="00684894" w:rsidRDefault="00684894" w:rsidP="00684894"/>
          <w:p w14:paraId="1210573C" w14:textId="77777777" w:rsidR="00684894" w:rsidRDefault="00684894" w:rsidP="00684894">
            <w:r>
              <w:t>## Step Functions kiểm thử Pass</w:t>
            </w:r>
          </w:p>
          <w:p w14:paraId="17EF51F8" w14:textId="77777777" w:rsidR="00684894" w:rsidRDefault="00684894" w:rsidP="00684894">
            <w:r>
              <w:t>- Ngày thực hiện: 9/10/2026.</w:t>
            </w:r>
          </w:p>
          <w:p w14:paraId="53286146" w14:textId="77777777" w:rsidR="00684894" w:rsidRDefault="00684894" w:rsidP="00684894">
            <w:r>
              <w:t>- State machine: fooddelivery-foundation-test. Type: Standard.</w:t>
            </w:r>
          </w:p>
          <w:p w14:paraId="4F288D86" w14:textId="77777777" w:rsidR="00684894" w:rsidRDefault="00684894" w:rsidP="00684894">
            <w:r>
              <w:t>- State machine ARN: arn:aws:states:us-east-1:053151184394:stateMachine:MyStateMachine. Execution role: LabRole.</w:t>
            </w:r>
          </w:p>
          <w:p w14:paraId="61CA3860" w14:textId="77777777" w:rsidR="00684894" w:rsidRDefault="00684894" w:rsidP="00684894">
            <w:r>
              <w:t>- Definition: config/TanPhat/Week_01/01_pass.asl.json.</w:t>
            </w:r>
          </w:p>
          <w:p w14:paraId="25E1ADE4" w14:textId="77777777" w:rsidR="00684894" w:rsidRDefault="00684894" w:rsidP="00684894">
            <w:r>
              <w:t>- Input: orderId TEST-W1-001.</w:t>
            </w:r>
          </w:p>
          <w:p w14:paraId="5DD8D6B3" w14:textId="77777777" w:rsidR="00684894" w:rsidRDefault="00684894" w:rsidP="00684894">
            <w:r>
              <w:t>- Execution ARN: arn:aws:states:us-east-1:053151184394:execution:MyStateMachine:w1-pass-01.</w:t>
            </w:r>
          </w:p>
          <w:p w14:paraId="62B166D2" w14:textId="77777777" w:rsidR="00684894" w:rsidRDefault="00684894" w:rsidP="00684894">
            <w:r>
              <w:t>- Kết quả: Succeeded.</w:t>
            </w:r>
          </w:p>
          <w:p w14:paraId="4AC25F4E" w14:textId="77777777" w:rsidR="00684894" w:rsidRDefault="00684894" w:rsidP="00684894">
            <w:r>
              <w:t>- Phạm vi: chạy workflow cơ bản, chưa chứng minh quyền gọi Lambda.</w:t>
            </w:r>
          </w:p>
          <w:p w14:paraId="1DCF0516" w14:textId="77777777" w:rsidR="00684894" w:rsidRDefault="00684894" w:rsidP="00684894"/>
          <w:p w14:paraId="2A02D6FD" w14:textId="77777777" w:rsidR="00684894" w:rsidRDefault="00684894" w:rsidP="00684894">
            <w:r>
              <w:t>### Minh chứng</w:t>
            </w:r>
          </w:p>
          <w:p w14:paraId="49FE7204" w14:textId="77777777" w:rsidR="00684894" w:rsidRDefault="00684894" w:rsidP="00684894">
            <w:r>
              <w:t>- [Tên state machine, Standard, role ARN LabRole.](../../evidence/TanPhat/Week_01/E-TV1-22_SFN_Config.png)</w:t>
            </w:r>
          </w:p>
          <w:p w14:paraId="4168CF95" w14:textId="77777777" w:rsidR="00684894" w:rsidRDefault="00684894" w:rsidP="00684894">
            <w:r>
              <w:t>- [Project và Owner.](../../evidence/TanPhat/Week_01/E-TV1-23_SFN_Tags.png)</w:t>
            </w:r>
          </w:p>
          <w:p w14:paraId="6CF04F95" w14:textId="77777777" w:rsidR="00684894" w:rsidRDefault="00684894" w:rsidP="00684894">
            <w:r>
              <w:t>- [Execution Pass, Succeeded và output foundation.](../../evidence/TanPhat/Week_01/E-TV1-24_SFN_Pass.png)</w:t>
            </w:r>
          </w:p>
          <w:p w14:paraId="5A29F9C5" w14:textId="77777777" w:rsidR="00684894" w:rsidRDefault="00684894" w:rsidP="00684894"/>
          <w:p w14:paraId="175FD11D" w14:textId="77777777" w:rsidR="00684894" w:rsidRDefault="00684894" w:rsidP="00684894">
            <w:r>
              <w:t>## Step Functions kiểm thử Invoke Lambda</w:t>
            </w:r>
          </w:p>
          <w:p w14:paraId="51E5F125" w14:textId="77777777" w:rsidR="00684894" w:rsidRDefault="00684894" w:rsidP="00684894">
            <w:r>
              <w:t>- Ngày thực hiện: 9/10/2026.</w:t>
            </w:r>
          </w:p>
          <w:p w14:paraId="7D60E756" w14:textId="77777777" w:rsidR="00684894" w:rsidRDefault="00684894" w:rsidP="00684894">
            <w:r>
              <w:t>- Definition: config/TanPhat/Week_01/02_invoke_lambda.asl.json.</w:t>
            </w:r>
          </w:p>
          <w:p w14:paraId="0997D8B7" w14:textId="77777777" w:rsidR="00684894" w:rsidRDefault="00684894" w:rsidP="00684894">
            <w:r>
              <w:lastRenderedPageBreak/>
              <w:t>- Execution ARN: arn:aws:states:us-east-1:053151184394:execution:MyStateMachine:w1-invoke-01.</w:t>
            </w:r>
          </w:p>
          <w:p w14:paraId="21618B5F" w14:textId="77777777" w:rsidR="00684894" w:rsidRDefault="00684894" w:rsidP="00684894">
            <w:r>
              <w:t>- Kết quả: Succeeded.</w:t>
            </w:r>
          </w:p>
          <w:p w14:paraId="362C7967" w14:textId="77777777" w:rsidR="00684894" w:rsidRDefault="00684894" w:rsidP="00684894">
            <w:r>
              <w:t>- Phạm vi: quyền gọi Lambda từ Step Functions.</w:t>
            </w:r>
          </w:p>
          <w:p w14:paraId="633A3F9B" w14:textId="77777777" w:rsidR="00684894" w:rsidRDefault="00684894" w:rsidP="00684894"/>
          <w:p w14:paraId="4CA6F952" w14:textId="77777777" w:rsidR="00684894" w:rsidRDefault="00684894" w:rsidP="00684894">
            <w:r>
              <w:t>### Minh chứng</w:t>
            </w:r>
          </w:p>
          <w:p w14:paraId="3CB79ABA" w14:textId="77777777" w:rsidR="00684894" w:rsidRDefault="00684894" w:rsidP="00684894">
            <w:r>
              <w:t>- [Execution Invoke Succeeded và Payload của Lambda.](../../evidence/TanPhat/Week_01/E-TV1-25_SFN_Invoke.png)</w:t>
            </w:r>
          </w:p>
          <w:p w14:paraId="6AB7A689" w14:textId="77777777" w:rsidR="00684894" w:rsidRDefault="00684894" w:rsidP="00684894">
            <w:r>
              <w:t>- [Log Lambda đối chiếu mode echo và thời gian chạy.](../../evidence/TanPhat/Week_01/E-TV1-26_SFN_InvokeLogs.png)</w:t>
            </w:r>
          </w:p>
          <w:p w14:paraId="227CD53A" w14:textId="77777777" w:rsidR="00684894" w:rsidRDefault="00684894" w:rsidP="00684894"/>
          <w:p w14:paraId="2A0CC46C" w14:textId="77777777" w:rsidR="00684894" w:rsidRDefault="00684894" w:rsidP="00684894">
            <w:r>
              <w:t>## Step Functions kiểm thử callback</w:t>
            </w:r>
          </w:p>
          <w:p w14:paraId="46D83F79" w14:textId="77777777" w:rsidR="00684894" w:rsidRDefault="00684894" w:rsidP="00684894">
            <w:r>
              <w:t>- Ngày thực hiện: 9/10/2026.</w:t>
            </w:r>
          </w:p>
          <w:p w14:paraId="7107CF6F" w14:textId="77777777" w:rsidR="00684894" w:rsidRDefault="00684894" w:rsidP="00684894">
            <w:r>
              <w:t>- Definition: config/TanPhat/Week_01/03_callback.asl.json.</w:t>
            </w:r>
          </w:p>
          <w:p w14:paraId="53ADC44B" w14:textId="77777777" w:rsidR="00684894" w:rsidRDefault="00684894" w:rsidP="00684894">
            <w:r>
              <w:t>- Execution ARN: arn:aws:lambda:us-east-1:053151184394:function:fooddelivery-foundation-test.</w:t>
            </w:r>
          </w:p>
          <w:p w14:paraId="4C504B89" w14:textId="77777777" w:rsidR="00684894" w:rsidRDefault="00684894" w:rsidP="00684894">
            <w:r>
              <w:t>- Kết quả: Succeeded.</w:t>
            </w:r>
          </w:p>
          <w:p w14:paraId="3F6E9BE3" w14:textId="77777777" w:rsidR="00684894" w:rsidRDefault="00684894" w:rsidP="00684894">
            <w:r>
              <w:t>- Quyết định điều phối: callback.</w:t>
            </w:r>
          </w:p>
          <w:p w14:paraId="115F3A7F" w14:textId="77777777" w:rsidR="00684894" w:rsidRDefault="00684894" w:rsidP="00684894">
            <w:r>
              <w:t>- Phạm vi: self-callback kỹ thuật, chưa là workflow nghiệp vụ.</w:t>
            </w:r>
          </w:p>
          <w:p w14:paraId="0D53C440" w14:textId="77777777" w:rsidR="00684894" w:rsidRDefault="00684894" w:rsidP="00684894"/>
          <w:p w14:paraId="619C81DF" w14:textId="77777777" w:rsidR="00684894" w:rsidRDefault="00684894" w:rsidP="00684894">
            <w:r>
              <w:t>### Minh chứng</w:t>
            </w:r>
          </w:p>
          <w:p w14:paraId="04FB199C" w14:textId="4C2F31CF" w:rsidR="00684894" w:rsidRDefault="00684894" w:rsidP="00684894">
            <w:r>
              <w:t>- [Trạng thái execution và output callback, không có taskToken.](../../evidence/TanPhat/Week_01/E-TV1-27_SFN_Callback.png)</w:t>
            </w:r>
          </w:p>
        </w:tc>
      </w:tr>
    </w:tbl>
    <w:p w14:paraId="3B7FACCE" w14:textId="77777777" w:rsidR="00684894" w:rsidRPr="00684894" w:rsidRDefault="00684894" w:rsidP="00684894"/>
    <w:p w14:paraId="6FE3C47B" w14:textId="3640148E" w:rsidR="00684894" w:rsidRDefault="00684894" w:rsidP="00684894">
      <w:pPr>
        <w:pStyle w:val="Heading2"/>
      </w:pPr>
      <w:bookmarkStart w:id="36" w:name="_Toc242634499"/>
      <w:r>
        <w:t>TV2 – Nguyễn Lê Huy</w:t>
      </w:r>
      <w:bookmarkEnd w:id="36"/>
    </w:p>
    <w:tbl>
      <w:tblPr>
        <w:tblStyle w:val="TableGrid"/>
        <w:tblW w:w="0" w:type="auto"/>
        <w:tblLook w:val="04A0" w:firstRow="1" w:lastRow="0" w:firstColumn="1" w:lastColumn="0" w:noHBand="0" w:noVBand="1"/>
      </w:tblPr>
      <w:tblGrid>
        <w:gridCol w:w="9062"/>
      </w:tblGrid>
      <w:tr w:rsidR="00684894" w14:paraId="38B5CAD4" w14:textId="77777777" w:rsidTr="00684894">
        <w:tc>
          <w:tcPr>
            <w:tcW w:w="9062" w:type="dxa"/>
          </w:tcPr>
          <w:p w14:paraId="0E0D5525" w14:textId="77777777" w:rsidR="00684894" w:rsidRPr="00684894" w:rsidRDefault="00684894" w:rsidP="00684894">
            <w:pPr>
              <w:rPr>
                <w:lang w:val="en-US"/>
              </w:rPr>
            </w:pPr>
            <w:r w:rsidRPr="00684894">
              <w:rPr>
                <w:b/>
                <w:bCs/>
                <w:lang w:val="en-US"/>
              </w:rPr>
              <w:t xml:space="preserve"># Nhật ký làm việc tuần 1: </w:t>
            </w:r>
          </w:p>
          <w:p w14:paraId="30882EAE" w14:textId="77777777" w:rsidR="00684894" w:rsidRPr="00684894" w:rsidRDefault="00684894" w:rsidP="00684894">
            <w:pPr>
              <w:rPr>
                <w:lang w:val="en-US"/>
              </w:rPr>
            </w:pPr>
            <w:r w:rsidRPr="00684894">
              <w:rPr>
                <w:lang w:val="en-US"/>
              </w:rPr>
              <w:t>Người thực hiện: Nguyễn Lê Huy – 24110221.</w:t>
            </w:r>
          </w:p>
          <w:p w14:paraId="73739290" w14:textId="77777777" w:rsidR="00684894" w:rsidRPr="00684894" w:rsidRDefault="00684894" w:rsidP="00684894">
            <w:pPr>
              <w:rPr>
                <w:lang w:val="en-US"/>
              </w:rPr>
            </w:pPr>
          </w:p>
          <w:p w14:paraId="33CA97D9" w14:textId="77777777" w:rsidR="00684894" w:rsidRPr="00684894" w:rsidRDefault="00684894" w:rsidP="00684894">
            <w:pPr>
              <w:rPr>
                <w:lang w:val="en-US"/>
              </w:rPr>
            </w:pPr>
            <w:r w:rsidRPr="00684894">
              <w:rPr>
                <w:b/>
                <w:bCs/>
                <w:lang w:val="en-US"/>
              </w:rPr>
              <w:t>## Tạo bảng Orders</w:t>
            </w:r>
          </w:p>
          <w:p w14:paraId="7E302B48" w14:textId="77777777" w:rsidR="00684894" w:rsidRPr="00684894" w:rsidRDefault="00684894" w:rsidP="00684894">
            <w:pPr>
              <w:rPr>
                <w:lang w:val="en-US"/>
              </w:rPr>
            </w:pPr>
            <w:r w:rsidRPr="00684894">
              <w:rPr>
                <w:lang w:val="en-US"/>
              </w:rPr>
              <w:lastRenderedPageBreak/>
              <w:t>- Ngày thực hiện: 07/10/2026.</w:t>
            </w:r>
          </w:p>
          <w:p w14:paraId="18F965FD" w14:textId="77777777" w:rsidR="00684894" w:rsidRPr="00684894" w:rsidRDefault="00684894" w:rsidP="00684894">
            <w:pPr>
              <w:rPr>
                <w:lang w:val="en-US"/>
              </w:rPr>
            </w:pPr>
            <w:r w:rsidRPr="00684894">
              <w:rPr>
                <w:lang w:val="en-US"/>
              </w:rPr>
              <w:t>- Region: us-east-1.</w:t>
            </w:r>
          </w:p>
          <w:p w14:paraId="32CA6610" w14:textId="77777777" w:rsidR="00684894" w:rsidRPr="00684894" w:rsidRDefault="00684894" w:rsidP="00684894">
            <w:pPr>
              <w:rPr>
                <w:lang w:val="en-US"/>
              </w:rPr>
            </w:pPr>
            <w:r w:rsidRPr="00684894">
              <w:rPr>
                <w:lang w:val="en-US"/>
              </w:rPr>
              <w:t>- Công việc: Tạo bảng fooddelivery-orders.</w:t>
            </w:r>
          </w:p>
          <w:p w14:paraId="19BA54C6" w14:textId="77777777" w:rsidR="00684894" w:rsidRPr="00684894" w:rsidRDefault="00684894" w:rsidP="00684894">
            <w:pPr>
              <w:rPr>
                <w:lang w:val="en-US"/>
              </w:rPr>
            </w:pPr>
            <w:r w:rsidRPr="00684894">
              <w:rPr>
                <w:lang w:val="en-US"/>
              </w:rPr>
              <w:t>- Partition key: orderId, kiểu String.</w:t>
            </w:r>
          </w:p>
          <w:p w14:paraId="1C52E50E" w14:textId="77777777" w:rsidR="00684894" w:rsidRPr="00684894" w:rsidRDefault="00684894" w:rsidP="00684894">
            <w:pPr>
              <w:rPr>
                <w:lang w:val="en-US"/>
              </w:rPr>
            </w:pPr>
            <w:r w:rsidRPr="00684894">
              <w:rPr>
                <w:lang w:val="en-US"/>
              </w:rPr>
              <w:t>- Capacity mode: On-demand.</w:t>
            </w:r>
          </w:p>
          <w:p w14:paraId="332A1B9C" w14:textId="77777777" w:rsidR="00684894" w:rsidRPr="00684894" w:rsidRDefault="00684894" w:rsidP="00684894">
            <w:pPr>
              <w:rPr>
                <w:lang w:val="en-US"/>
              </w:rPr>
            </w:pPr>
            <w:r w:rsidRPr="00684894">
              <w:rPr>
                <w:lang w:val="en-US"/>
              </w:rPr>
              <w:t>- Kết quả: ACTIVE.</w:t>
            </w:r>
          </w:p>
          <w:p w14:paraId="7171FB1F" w14:textId="77777777" w:rsidR="00684894" w:rsidRPr="00684894" w:rsidRDefault="00684894" w:rsidP="00684894">
            <w:pPr>
              <w:rPr>
                <w:lang w:val="en-US"/>
              </w:rPr>
            </w:pPr>
            <w:r w:rsidRPr="00684894">
              <w:rPr>
                <w:lang w:val="en-US"/>
              </w:rPr>
              <w:t>- Tag Project: FoodDeliveryRealtime.</w:t>
            </w:r>
          </w:p>
          <w:p w14:paraId="3CBBD118" w14:textId="77777777" w:rsidR="00684894" w:rsidRPr="00684894" w:rsidRDefault="00684894" w:rsidP="00684894">
            <w:pPr>
              <w:rPr>
                <w:lang w:val="en-US"/>
              </w:rPr>
            </w:pPr>
            <w:r w:rsidRPr="00684894">
              <w:rPr>
                <w:lang w:val="en-US"/>
              </w:rPr>
              <w:t>- Tag Owner: 24110221.</w:t>
            </w:r>
          </w:p>
          <w:p w14:paraId="0C5150E0" w14:textId="77777777" w:rsidR="00684894" w:rsidRPr="00684894" w:rsidRDefault="00684894" w:rsidP="00684894">
            <w:pPr>
              <w:rPr>
                <w:lang w:val="en-US"/>
              </w:rPr>
            </w:pPr>
            <w:r w:rsidRPr="00684894">
              <w:rPr>
                <w:b/>
                <w:bCs/>
                <w:lang w:val="en-US"/>
              </w:rPr>
              <w:t>### Minh chứng:</w:t>
            </w:r>
          </w:p>
          <w:p w14:paraId="26985BF9" w14:textId="77777777" w:rsidR="00684894" w:rsidRPr="00684894" w:rsidRDefault="00684894" w:rsidP="00684894">
            <w:pPr>
              <w:rPr>
                <w:lang w:val="en-US"/>
              </w:rPr>
            </w:pPr>
            <w:r w:rsidRPr="00684894">
              <w:rPr>
                <w:lang w:val="en-US"/>
              </w:rPr>
              <w:t>- [Thông tin bảng Orders](</w:t>
            </w:r>
            <w:r w:rsidRPr="00684894">
              <w:rPr>
                <w:u w:val="single"/>
                <w:lang w:val="en-US"/>
              </w:rPr>
              <w:t>../../evidence/LeHuy/Week_01/E-TV2-01_Orders_Overview.png</w:t>
            </w:r>
            <w:r w:rsidRPr="00684894">
              <w:rPr>
                <w:lang w:val="en-US"/>
              </w:rPr>
              <w:t>)</w:t>
            </w:r>
          </w:p>
          <w:p w14:paraId="3E0D1495" w14:textId="77777777" w:rsidR="00684894" w:rsidRPr="00684894" w:rsidRDefault="00684894" w:rsidP="00684894">
            <w:pPr>
              <w:rPr>
                <w:lang w:val="en-US"/>
              </w:rPr>
            </w:pPr>
            <w:r w:rsidRPr="00684894">
              <w:rPr>
                <w:lang w:val="en-US"/>
              </w:rPr>
              <w:t>- [Tag của bảng Orders](</w:t>
            </w:r>
            <w:r w:rsidRPr="00684894">
              <w:rPr>
                <w:u w:val="single"/>
                <w:lang w:val="en-US"/>
              </w:rPr>
              <w:t>../../evidence/LeHuy/Week_01/E-TV2-02_Orders_Tags.png</w:t>
            </w:r>
            <w:r w:rsidRPr="00684894">
              <w:rPr>
                <w:lang w:val="en-US"/>
              </w:rPr>
              <w:t>)</w:t>
            </w:r>
          </w:p>
          <w:p w14:paraId="16DB69A7" w14:textId="77777777" w:rsidR="00684894" w:rsidRPr="00684894" w:rsidRDefault="00684894" w:rsidP="00684894">
            <w:pPr>
              <w:rPr>
                <w:lang w:val="en-US"/>
              </w:rPr>
            </w:pPr>
          </w:p>
          <w:p w14:paraId="7A70F71E" w14:textId="77777777" w:rsidR="00684894" w:rsidRPr="00684894" w:rsidRDefault="00684894" w:rsidP="00684894">
            <w:pPr>
              <w:rPr>
                <w:lang w:val="en-US"/>
              </w:rPr>
            </w:pPr>
            <w:r w:rsidRPr="00684894">
              <w:rPr>
                <w:b/>
                <w:bCs/>
                <w:lang w:val="en-US"/>
              </w:rPr>
              <w:t>## Kiểm thử dữ liệu Orders</w:t>
            </w:r>
          </w:p>
          <w:p w14:paraId="5AC536BA" w14:textId="77777777" w:rsidR="00684894" w:rsidRPr="00684894" w:rsidRDefault="00684894" w:rsidP="00684894">
            <w:pPr>
              <w:rPr>
                <w:lang w:val="en-US"/>
              </w:rPr>
            </w:pPr>
            <w:r w:rsidRPr="00684894">
              <w:rPr>
                <w:lang w:val="en-US"/>
              </w:rPr>
              <w:t>- Tạo bản ghi TEST-W1-TV2: Thành công.</w:t>
            </w:r>
          </w:p>
          <w:p w14:paraId="5AD16F16" w14:textId="77777777" w:rsidR="00684894" w:rsidRPr="00684894" w:rsidRDefault="00684894" w:rsidP="00684894">
            <w:pPr>
              <w:rPr>
                <w:lang w:val="en-US"/>
              </w:rPr>
            </w:pPr>
            <w:r w:rsidRPr="00684894">
              <w:rPr>
                <w:lang w:val="en-US"/>
              </w:rPr>
              <w:t>- Query bằng orderId: Tìm thấy đúng bản ghi TEST-W1-TV2.</w:t>
            </w:r>
          </w:p>
          <w:p w14:paraId="2F9F7FF3" w14:textId="77777777" w:rsidR="00684894" w:rsidRPr="00684894" w:rsidRDefault="00684894" w:rsidP="00684894">
            <w:pPr>
              <w:rPr>
                <w:lang w:val="en-US"/>
              </w:rPr>
            </w:pPr>
            <w:r w:rsidRPr="00684894">
              <w:rPr>
                <w:lang w:val="en-US"/>
              </w:rPr>
              <w:t>- Kiểm tra status và kiểu dữ liệu version: status là PLACED. version là Number, giá trị 1.</w:t>
            </w:r>
          </w:p>
          <w:p w14:paraId="14FC68C5" w14:textId="77777777" w:rsidR="00684894" w:rsidRPr="00684894" w:rsidRDefault="00684894" w:rsidP="00684894">
            <w:pPr>
              <w:rPr>
                <w:lang w:val="en-US"/>
              </w:rPr>
            </w:pPr>
            <w:r w:rsidRPr="00684894">
              <w:rPr>
                <w:lang w:val="en-US"/>
              </w:rPr>
              <w:t>- Xóa bản ghi thử và Query lại: Query lại không tìm thấy bản ghi TEST-W1-TV2.</w:t>
            </w:r>
          </w:p>
          <w:p w14:paraId="324BF8BA" w14:textId="77777777" w:rsidR="00684894" w:rsidRPr="00684894" w:rsidRDefault="00684894" w:rsidP="00684894">
            <w:pPr>
              <w:rPr>
                <w:lang w:val="en-US"/>
              </w:rPr>
            </w:pPr>
            <w:r w:rsidRPr="00684894">
              <w:rPr>
                <w:b/>
                <w:bCs/>
                <w:lang w:val="en-US"/>
              </w:rPr>
              <w:t>### Minh chứng:</w:t>
            </w:r>
          </w:p>
          <w:p w14:paraId="2791C306" w14:textId="77777777" w:rsidR="00684894" w:rsidRPr="00684894" w:rsidRDefault="00684894" w:rsidP="00684894">
            <w:pPr>
              <w:rPr>
                <w:lang w:val="en-US"/>
              </w:rPr>
            </w:pPr>
            <w:r w:rsidRPr="00684894">
              <w:rPr>
                <w:lang w:val="en-US"/>
              </w:rPr>
              <w:t>- [Đọc đơn hàng mẫu](</w:t>
            </w:r>
            <w:r w:rsidRPr="00684894">
              <w:rPr>
                <w:u w:val="single"/>
                <w:lang w:val="en-US"/>
              </w:rPr>
              <w:t>../../evidence/LeHuy/Week_01/E-TV2-03_Orders_ReadTest.png</w:t>
            </w:r>
            <w:r w:rsidRPr="00684894">
              <w:rPr>
                <w:lang w:val="en-US"/>
              </w:rPr>
              <w:t>)</w:t>
            </w:r>
          </w:p>
          <w:p w14:paraId="1DF393A6" w14:textId="77777777" w:rsidR="00684894" w:rsidRPr="00684894" w:rsidRDefault="00684894" w:rsidP="00684894">
            <w:pPr>
              <w:rPr>
                <w:lang w:val="en-US"/>
              </w:rPr>
            </w:pPr>
            <w:r w:rsidRPr="00684894">
              <w:rPr>
                <w:lang w:val="en-US"/>
              </w:rPr>
              <w:t>- [Kiểm tra xóa đơn mẫu](</w:t>
            </w:r>
            <w:r w:rsidRPr="00684894">
              <w:rPr>
                <w:u w:val="single"/>
                <w:lang w:val="en-US"/>
              </w:rPr>
              <w:t>../../evidence/LeHuy/Week_01/E-TV2-04_Orders_DeleteTest.png</w:t>
            </w:r>
            <w:r w:rsidRPr="00684894">
              <w:rPr>
                <w:lang w:val="en-US"/>
              </w:rPr>
              <w:t>)</w:t>
            </w:r>
          </w:p>
          <w:p w14:paraId="2474124F" w14:textId="77777777" w:rsidR="00684894" w:rsidRPr="00684894" w:rsidRDefault="00684894" w:rsidP="00684894">
            <w:pPr>
              <w:rPr>
                <w:lang w:val="en-US"/>
              </w:rPr>
            </w:pPr>
          </w:p>
          <w:p w14:paraId="13EF33B9" w14:textId="77777777" w:rsidR="00684894" w:rsidRPr="00684894" w:rsidRDefault="00684894" w:rsidP="00684894">
            <w:pPr>
              <w:rPr>
                <w:lang w:val="en-US"/>
              </w:rPr>
            </w:pPr>
            <w:r w:rsidRPr="00684894">
              <w:rPr>
                <w:b/>
                <w:bCs/>
                <w:lang w:val="en-US"/>
              </w:rPr>
              <w:t>## Dựng bảng Connections</w:t>
            </w:r>
          </w:p>
          <w:p w14:paraId="5A9FFD92" w14:textId="77777777" w:rsidR="00684894" w:rsidRPr="00684894" w:rsidRDefault="00684894" w:rsidP="00684894">
            <w:pPr>
              <w:rPr>
                <w:lang w:val="en-US"/>
              </w:rPr>
            </w:pPr>
            <w:r w:rsidRPr="00684894">
              <w:rPr>
                <w:lang w:val="en-US"/>
              </w:rPr>
              <w:t>- Ngày thực hiện: 07/10/2026.</w:t>
            </w:r>
          </w:p>
          <w:p w14:paraId="46CFC12D" w14:textId="77777777" w:rsidR="00684894" w:rsidRPr="00684894" w:rsidRDefault="00684894" w:rsidP="00684894">
            <w:pPr>
              <w:rPr>
                <w:lang w:val="en-US"/>
              </w:rPr>
            </w:pPr>
            <w:r w:rsidRPr="00684894">
              <w:rPr>
                <w:lang w:val="en-US"/>
              </w:rPr>
              <w:t>- Region: us-east-1.</w:t>
            </w:r>
          </w:p>
          <w:p w14:paraId="2B32ADD8" w14:textId="77777777" w:rsidR="00684894" w:rsidRPr="00684894" w:rsidRDefault="00684894" w:rsidP="00684894">
            <w:pPr>
              <w:rPr>
                <w:lang w:val="en-US"/>
              </w:rPr>
            </w:pPr>
            <w:r w:rsidRPr="00684894">
              <w:rPr>
                <w:lang w:val="en-US"/>
              </w:rPr>
              <w:lastRenderedPageBreak/>
              <w:t>- Tên bảng: fooddelivery-connections.</w:t>
            </w:r>
          </w:p>
          <w:p w14:paraId="524410C8" w14:textId="77777777" w:rsidR="00684894" w:rsidRPr="00684894" w:rsidRDefault="00684894" w:rsidP="00684894">
            <w:pPr>
              <w:rPr>
                <w:lang w:val="en-US"/>
              </w:rPr>
            </w:pPr>
            <w:r w:rsidRPr="00684894">
              <w:rPr>
                <w:lang w:val="en-US"/>
              </w:rPr>
              <w:t>- Partition key: connectionId, kiểu String.</w:t>
            </w:r>
          </w:p>
          <w:p w14:paraId="1844B647" w14:textId="77777777" w:rsidR="00684894" w:rsidRPr="00684894" w:rsidRDefault="00684894" w:rsidP="00684894">
            <w:pPr>
              <w:rPr>
                <w:lang w:val="en-US"/>
              </w:rPr>
            </w:pPr>
            <w:r w:rsidRPr="00684894">
              <w:rPr>
                <w:lang w:val="en-US"/>
              </w:rPr>
              <w:t>- Capacity mode: On-demand.</w:t>
            </w:r>
          </w:p>
          <w:p w14:paraId="1F1191AB" w14:textId="77777777" w:rsidR="00684894" w:rsidRPr="00684894" w:rsidRDefault="00684894" w:rsidP="00684894">
            <w:pPr>
              <w:rPr>
                <w:lang w:val="en-US"/>
              </w:rPr>
            </w:pPr>
            <w:r w:rsidRPr="00684894">
              <w:rPr>
                <w:lang w:val="en-US"/>
              </w:rPr>
              <w:t>- Trạng thái bảng: Active.</w:t>
            </w:r>
          </w:p>
          <w:p w14:paraId="000E18BA" w14:textId="77777777" w:rsidR="00684894" w:rsidRPr="00684894" w:rsidRDefault="00684894" w:rsidP="00684894">
            <w:pPr>
              <w:rPr>
                <w:lang w:val="en-US"/>
              </w:rPr>
            </w:pPr>
            <w:r w:rsidRPr="00684894">
              <w:rPr>
                <w:lang w:val="en-US"/>
              </w:rPr>
              <w:t>- Chỉ mục ByOrderId: partition key orderId, kiểu String. Projection ALL.</w:t>
            </w:r>
          </w:p>
          <w:p w14:paraId="37D7559D" w14:textId="77777777" w:rsidR="00684894" w:rsidRPr="00684894" w:rsidRDefault="00684894" w:rsidP="00684894">
            <w:pPr>
              <w:rPr>
                <w:lang w:val="en-US"/>
              </w:rPr>
            </w:pPr>
            <w:r w:rsidRPr="00684894">
              <w:rPr>
                <w:lang w:val="en-US"/>
              </w:rPr>
              <w:t>- Trạng thái chỉ mục: Active.</w:t>
            </w:r>
          </w:p>
          <w:p w14:paraId="5AFC2ACC" w14:textId="77777777" w:rsidR="00684894" w:rsidRPr="00684894" w:rsidRDefault="00684894" w:rsidP="00684894">
            <w:pPr>
              <w:rPr>
                <w:lang w:val="en-US"/>
              </w:rPr>
            </w:pPr>
            <w:r w:rsidRPr="00684894">
              <w:rPr>
                <w:lang w:val="en-US"/>
              </w:rPr>
              <w:t>- TTL: Enabled, thuộc tính expiresAt.</w:t>
            </w:r>
          </w:p>
          <w:p w14:paraId="1702B585" w14:textId="77777777" w:rsidR="00684894" w:rsidRPr="00684894" w:rsidRDefault="00684894" w:rsidP="00684894">
            <w:pPr>
              <w:rPr>
                <w:lang w:val="en-US"/>
              </w:rPr>
            </w:pPr>
            <w:r w:rsidRPr="00684894">
              <w:rPr>
                <w:lang w:val="en-US"/>
              </w:rPr>
              <w:t>- Tag Project: FoodDeliveryRealtime.</w:t>
            </w:r>
          </w:p>
          <w:p w14:paraId="5DFA67E3" w14:textId="77777777" w:rsidR="00684894" w:rsidRPr="00684894" w:rsidRDefault="00684894" w:rsidP="00684894">
            <w:pPr>
              <w:rPr>
                <w:lang w:val="en-US"/>
              </w:rPr>
            </w:pPr>
            <w:r w:rsidRPr="00684894">
              <w:rPr>
                <w:lang w:val="en-US"/>
              </w:rPr>
              <w:t>- Tag Owner: 24110221.</w:t>
            </w:r>
          </w:p>
          <w:p w14:paraId="6A704E9F" w14:textId="77777777" w:rsidR="00684894" w:rsidRPr="00684894" w:rsidRDefault="00684894" w:rsidP="00684894">
            <w:pPr>
              <w:rPr>
                <w:lang w:val="en-US"/>
              </w:rPr>
            </w:pPr>
            <w:r w:rsidRPr="00684894">
              <w:rPr>
                <w:b/>
                <w:bCs/>
                <w:lang w:val="en-US"/>
              </w:rPr>
              <w:t>### Minh chứng</w:t>
            </w:r>
          </w:p>
          <w:p w14:paraId="71851DD3" w14:textId="77777777" w:rsidR="00684894" w:rsidRPr="00684894" w:rsidRDefault="00684894" w:rsidP="00684894">
            <w:pPr>
              <w:rPr>
                <w:lang w:val="en-US"/>
              </w:rPr>
            </w:pPr>
            <w:r w:rsidRPr="00684894">
              <w:rPr>
                <w:lang w:val="en-US"/>
              </w:rPr>
              <w:t>- [Thông tin bảng](</w:t>
            </w:r>
            <w:r w:rsidRPr="00684894">
              <w:rPr>
                <w:u w:val="single"/>
                <w:lang w:val="en-US"/>
              </w:rPr>
              <w:t>../../evidence/LeHuy/Week_01/E-TV2-05_Connections_Overview.png</w:t>
            </w:r>
            <w:r w:rsidRPr="00684894">
              <w:rPr>
                <w:lang w:val="en-US"/>
              </w:rPr>
              <w:t>)</w:t>
            </w:r>
          </w:p>
          <w:p w14:paraId="1AD60F5B" w14:textId="77777777" w:rsidR="00684894" w:rsidRPr="00684894" w:rsidRDefault="00684894" w:rsidP="00684894">
            <w:pPr>
              <w:rPr>
                <w:lang w:val="en-US"/>
              </w:rPr>
            </w:pPr>
            <w:r w:rsidRPr="00684894">
              <w:rPr>
                <w:lang w:val="en-US"/>
              </w:rPr>
              <w:t>- [Tag của bảng](</w:t>
            </w:r>
            <w:r w:rsidRPr="00684894">
              <w:rPr>
                <w:u w:val="single"/>
                <w:lang w:val="en-US"/>
              </w:rPr>
              <w:t>../../evidence/LeHuy/Week_01/E-TV2-06_Connections_Tags.png</w:t>
            </w:r>
            <w:r w:rsidRPr="00684894">
              <w:rPr>
                <w:lang w:val="en-US"/>
              </w:rPr>
              <w:t>)</w:t>
            </w:r>
          </w:p>
          <w:p w14:paraId="2117D886" w14:textId="77777777" w:rsidR="00684894" w:rsidRPr="00684894" w:rsidRDefault="00684894" w:rsidP="00684894">
            <w:pPr>
              <w:rPr>
                <w:lang w:val="en-US"/>
              </w:rPr>
            </w:pPr>
            <w:r w:rsidRPr="00684894">
              <w:rPr>
                <w:lang w:val="en-US"/>
              </w:rPr>
              <w:t>- [Chỉ mục ByOrderId](</w:t>
            </w:r>
            <w:r w:rsidRPr="00684894">
              <w:rPr>
                <w:u w:val="single"/>
                <w:lang w:val="en-US"/>
              </w:rPr>
              <w:t>../../evidence/LeHuy/Week_01/E-TV2-07_Connections_ByOrderId.png</w:t>
            </w:r>
            <w:r w:rsidRPr="00684894">
              <w:rPr>
                <w:lang w:val="en-US"/>
              </w:rPr>
              <w:t>)</w:t>
            </w:r>
          </w:p>
          <w:p w14:paraId="2ADA4494" w14:textId="77777777" w:rsidR="00684894" w:rsidRPr="00684894" w:rsidRDefault="00684894" w:rsidP="00684894">
            <w:pPr>
              <w:rPr>
                <w:lang w:val="en-US"/>
              </w:rPr>
            </w:pPr>
            <w:r w:rsidRPr="00684894">
              <w:rPr>
                <w:lang w:val="en-US"/>
              </w:rPr>
              <w:t>- [Cấu hình TTL](</w:t>
            </w:r>
            <w:r w:rsidRPr="00684894">
              <w:rPr>
                <w:u w:val="single"/>
                <w:lang w:val="en-US"/>
              </w:rPr>
              <w:t>../../evidence/LeHuy/Week_01/E-TV2-08_Connections_TTL.png</w:t>
            </w:r>
            <w:r w:rsidRPr="00684894">
              <w:rPr>
                <w:lang w:val="en-US"/>
              </w:rPr>
              <w:t>)</w:t>
            </w:r>
          </w:p>
          <w:p w14:paraId="1285A893" w14:textId="77777777" w:rsidR="00684894" w:rsidRPr="00684894" w:rsidRDefault="00684894" w:rsidP="00684894">
            <w:pPr>
              <w:rPr>
                <w:lang w:val="en-US"/>
              </w:rPr>
            </w:pPr>
          </w:p>
          <w:p w14:paraId="2CA0DBD5" w14:textId="77777777" w:rsidR="00684894" w:rsidRPr="00684894" w:rsidRDefault="00684894" w:rsidP="00684894">
            <w:pPr>
              <w:rPr>
                <w:lang w:val="en-US"/>
              </w:rPr>
            </w:pPr>
            <w:r w:rsidRPr="00684894">
              <w:rPr>
                <w:b/>
                <w:bCs/>
                <w:lang w:val="en-US"/>
              </w:rPr>
              <w:t>## Dựng bảng WorkflowTasks</w:t>
            </w:r>
          </w:p>
          <w:p w14:paraId="321E3859" w14:textId="77777777" w:rsidR="00684894" w:rsidRPr="00684894" w:rsidRDefault="00684894" w:rsidP="00684894">
            <w:pPr>
              <w:rPr>
                <w:lang w:val="en-US"/>
              </w:rPr>
            </w:pPr>
            <w:r w:rsidRPr="00684894">
              <w:rPr>
                <w:lang w:val="en-US"/>
              </w:rPr>
              <w:t>- Ngày thực hiện: 07/10/2026.</w:t>
            </w:r>
          </w:p>
          <w:p w14:paraId="4C646A20" w14:textId="77777777" w:rsidR="00684894" w:rsidRPr="00684894" w:rsidRDefault="00684894" w:rsidP="00684894">
            <w:pPr>
              <w:rPr>
                <w:lang w:val="en-US"/>
              </w:rPr>
            </w:pPr>
            <w:r w:rsidRPr="00684894">
              <w:rPr>
                <w:lang w:val="en-US"/>
              </w:rPr>
              <w:t>- Region: us-east-1.</w:t>
            </w:r>
          </w:p>
          <w:p w14:paraId="43482584" w14:textId="77777777" w:rsidR="00684894" w:rsidRPr="00684894" w:rsidRDefault="00684894" w:rsidP="00684894">
            <w:pPr>
              <w:rPr>
                <w:lang w:val="en-US"/>
              </w:rPr>
            </w:pPr>
            <w:r w:rsidRPr="00684894">
              <w:rPr>
                <w:lang w:val="en-US"/>
              </w:rPr>
              <w:t>- Tên bảng: fooddelivery-workflow-tasks.</w:t>
            </w:r>
          </w:p>
          <w:p w14:paraId="41D41544" w14:textId="77777777" w:rsidR="00684894" w:rsidRPr="00684894" w:rsidRDefault="00684894" w:rsidP="00684894">
            <w:pPr>
              <w:rPr>
                <w:lang w:val="en-US"/>
              </w:rPr>
            </w:pPr>
            <w:r w:rsidRPr="00684894">
              <w:rPr>
                <w:lang w:val="en-US"/>
              </w:rPr>
              <w:t>- Partition key: orderId, kiểu String.</w:t>
            </w:r>
          </w:p>
          <w:p w14:paraId="0040A328" w14:textId="77777777" w:rsidR="00684894" w:rsidRPr="00684894" w:rsidRDefault="00684894" w:rsidP="00684894">
            <w:pPr>
              <w:rPr>
                <w:lang w:val="en-US"/>
              </w:rPr>
            </w:pPr>
            <w:r w:rsidRPr="00684894">
              <w:rPr>
                <w:lang w:val="en-US"/>
              </w:rPr>
              <w:t>- Sort key: step, kiểu String.</w:t>
            </w:r>
          </w:p>
          <w:p w14:paraId="4ABFD3A7" w14:textId="77777777" w:rsidR="00684894" w:rsidRPr="00684894" w:rsidRDefault="00684894" w:rsidP="00684894">
            <w:pPr>
              <w:rPr>
                <w:lang w:val="en-US"/>
              </w:rPr>
            </w:pPr>
            <w:r w:rsidRPr="00684894">
              <w:rPr>
                <w:lang w:val="en-US"/>
              </w:rPr>
              <w:t>- Capacity mode: On-demand.</w:t>
            </w:r>
          </w:p>
          <w:p w14:paraId="3C278842" w14:textId="77777777" w:rsidR="00684894" w:rsidRPr="00684894" w:rsidRDefault="00684894" w:rsidP="00684894">
            <w:pPr>
              <w:rPr>
                <w:lang w:val="en-US"/>
              </w:rPr>
            </w:pPr>
            <w:r w:rsidRPr="00684894">
              <w:rPr>
                <w:lang w:val="en-US"/>
              </w:rPr>
              <w:t>- Trạng thái bảng: Active.</w:t>
            </w:r>
          </w:p>
          <w:p w14:paraId="53A324FE" w14:textId="77777777" w:rsidR="00684894" w:rsidRPr="00684894" w:rsidRDefault="00684894" w:rsidP="00684894">
            <w:pPr>
              <w:rPr>
                <w:lang w:val="en-US"/>
              </w:rPr>
            </w:pPr>
            <w:r w:rsidRPr="00684894">
              <w:rPr>
                <w:lang w:val="en-US"/>
              </w:rPr>
              <w:t>- Tag Project: FoodDeliveryRealtime.</w:t>
            </w:r>
          </w:p>
          <w:p w14:paraId="34CEF605" w14:textId="77777777" w:rsidR="00684894" w:rsidRPr="00684894" w:rsidRDefault="00684894" w:rsidP="00684894">
            <w:pPr>
              <w:rPr>
                <w:lang w:val="en-US"/>
              </w:rPr>
            </w:pPr>
            <w:r w:rsidRPr="00684894">
              <w:rPr>
                <w:lang w:val="en-US"/>
              </w:rPr>
              <w:t>- Tag Owner: 24110221.</w:t>
            </w:r>
          </w:p>
          <w:p w14:paraId="02C0FE2E" w14:textId="77777777" w:rsidR="00684894" w:rsidRPr="00684894" w:rsidRDefault="00684894" w:rsidP="00684894">
            <w:pPr>
              <w:rPr>
                <w:lang w:val="en-US"/>
              </w:rPr>
            </w:pPr>
            <w:r w:rsidRPr="00684894">
              <w:rPr>
                <w:lang w:val="en-US"/>
              </w:rPr>
              <w:t>- Mục đích: Chuẩn bị nơi lưu thông tin các bước chờ callback của Step Functions.</w:t>
            </w:r>
          </w:p>
          <w:p w14:paraId="40E3CE74" w14:textId="77777777" w:rsidR="00684894" w:rsidRPr="00684894" w:rsidRDefault="00684894" w:rsidP="00684894">
            <w:pPr>
              <w:rPr>
                <w:lang w:val="en-US"/>
              </w:rPr>
            </w:pPr>
            <w:r w:rsidRPr="00684894">
              <w:rPr>
                <w:lang w:val="en-US"/>
              </w:rPr>
              <w:lastRenderedPageBreak/>
              <w:t>- Phạm vi hoàn thành: Đã dựng cấu trúc bảng. Chưa kiểm thử callback nghiệp vụ.</w:t>
            </w:r>
          </w:p>
          <w:p w14:paraId="7E740444" w14:textId="77777777" w:rsidR="00684894" w:rsidRPr="00684894" w:rsidRDefault="00684894" w:rsidP="00684894">
            <w:pPr>
              <w:rPr>
                <w:lang w:val="en-US"/>
              </w:rPr>
            </w:pPr>
            <w:r w:rsidRPr="00684894">
              <w:rPr>
                <w:b/>
                <w:bCs/>
                <w:lang w:val="en-US"/>
              </w:rPr>
              <w:t>### Minh chứng</w:t>
            </w:r>
          </w:p>
          <w:p w14:paraId="43D4AA86" w14:textId="77777777" w:rsidR="00684894" w:rsidRPr="00684894" w:rsidRDefault="00684894" w:rsidP="00684894">
            <w:pPr>
              <w:rPr>
                <w:lang w:val="en-US"/>
              </w:rPr>
            </w:pPr>
            <w:r w:rsidRPr="00684894">
              <w:rPr>
                <w:lang w:val="en-US"/>
              </w:rPr>
              <w:t>- [Thông tin bảng](</w:t>
            </w:r>
            <w:r w:rsidRPr="00684894">
              <w:rPr>
                <w:u w:val="single"/>
                <w:lang w:val="en-US"/>
              </w:rPr>
              <w:t>../../evidence/LeHuy/Week_01/E-TV2-09_WorkflowTasks_Overview.png</w:t>
            </w:r>
            <w:r w:rsidRPr="00684894">
              <w:rPr>
                <w:lang w:val="en-US"/>
              </w:rPr>
              <w:t>)</w:t>
            </w:r>
          </w:p>
          <w:p w14:paraId="509EC067" w14:textId="77777777" w:rsidR="00684894" w:rsidRPr="00684894" w:rsidRDefault="00684894" w:rsidP="00684894">
            <w:pPr>
              <w:rPr>
                <w:lang w:val="en-US"/>
              </w:rPr>
            </w:pPr>
            <w:r w:rsidRPr="00684894">
              <w:rPr>
                <w:lang w:val="en-US"/>
              </w:rPr>
              <w:t>- [Tag của bảng](</w:t>
            </w:r>
            <w:r w:rsidRPr="00684894">
              <w:rPr>
                <w:u w:val="single"/>
                <w:lang w:val="en-US"/>
              </w:rPr>
              <w:t>../../evidence/LeHuy/Week_01/E-TV2-10_WorkflowTasks_Tags.png</w:t>
            </w:r>
            <w:r w:rsidRPr="00684894">
              <w:rPr>
                <w:lang w:val="en-US"/>
              </w:rPr>
              <w:t>)</w:t>
            </w:r>
          </w:p>
          <w:p w14:paraId="75481491" w14:textId="77777777" w:rsidR="00684894" w:rsidRPr="00684894" w:rsidRDefault="00684894" w:rsidP="00684894">
            <w:pPr>
              <w:rPr>
                <w:lang w:val="en-US"/>
              </w:rPr>
            </w:pPr>
          </w:p>
          <w:p w14:paraId="694A071E" w14:textId="77777777" w:rsidR="00684894" w:rsidRPr="00684894" w:rsidRDefault="00684894" w:rsidP="00684894">
            <w:pPr>
              <w:rPr>
                <w:lang w:val="en-US"/>
              </w:rPr>
            </w:pPr>
            <w:r w:rsidRPr="00684894">
              <w:rPr>
                <w:b/>
                <w:bCs/>
                <w:lang w:val="en-US"/>
              </w:rPr>
              <w:t>## Dựng nền tảng S3</w:t>
            </w:r>
          </w:p>
          <w:p w14:paraId="58000142" w14:textId="77777777" w:rsidR="00684894" w:rsidRPr="00684894" w:rsidRDefault="00684894" w:rsidP="00684894">
            <w:pPr>
              <w:rPr>
                <w:lang w:val="en-US"/>
              </w:rPr>
            </w:pPr>
            <w:r w:rsidRPr="00684894">
              <w:rPr>
                <w:lang w:val="en-US"/>
              </w:rPr>
              <w:t>- Ngày thực hiện: 09/10/2026.</w:t>
            </w:r>
          </w:p>
          <w:p w14:paraId="133D2861" w14:textId="77777777" w:rsidR="00684894" w:rsidRPr="00684894" w:rsidRDefault="00684894" w:rsidP="00684894">
            <w:pPr>
              <w:rPr>
                <w:lang w:val="en-US"/>
              </w:rPr>
            </w:pPr>
            <w:r w:rsidRPr="00684894">
              <w:rPr>
                <w:lang w:val="en-US"/>
              </w:rPr>
              <w:t>- Region: us-east-1.</w:t>
            </w:r>
          </w:p>
          <w:p w14:paraId="2C42DE31" w14:textId="77777777" w:rsidR="00684894" w:rsidRPr="00684894" w:rsidRDefault="00684894" w:rsidP="00684894">
            <w:pPr>
              <w:rPr>
                <w:lang w:val="en-US"/>
              </w:rPr>
            </w:pPr>
            <w:r w:rsidRPr="00684894">
              <w:rPr>
                <w:lang w:val="en-US"/>
              </w:rPr>
              <w:t>- Tên bucket: fooddelivery-web.</w:t>
            </w:r>
          </w:p>
          <w:p w14:paraId="1C52C62F" w14:textId="77777777" w:rsidR="00684894" w:rsidRPr="00684894" w:rsidRDefault="00684894" w:rsidP="00684894">
            <w:pPr>
              <w:rPr>
                <w:lang w:val="en-US"/>
              </w:rPr>
            </w:pPr>
            <w:r w:rsidRPr="00684894">
              <w:rPr>
                <w:lang w:val="en-US"/>
              </w:rPr>
              <w:t>- Mục đích: lưu các tệp giao diện web của đồ án.</w:t>
            </w:r>
          </w:p>
          <w:p w14:paraId="2E89BE62" w14:textId="77777777" w:rsidR="00684894" w:rsidRPr="00684894" w:rsidRDefault="00684894" w:rsidP="00684894">
            <w:pPr>
              <w:rPr>
                <w:lang w:val="en-US"/>
              </w:rPr>
            </w:pPr>
            <w:r w:rsidRPr="00684894">
              <w:rPr>
                <w:lang w:val="en-US"/>
              </w:rPr>
              <w:t>- Object Ownership: Bucket owner enforced, ACLs disabled.</w:t>
            </w:r>
          </w:p>
          <w:p w14:paraId="7559901D" w14:textId="77777777" w:rsidR="00684894" w:rsidRPr="00684894" w:rsidRDefault="00684894" w:rsidP="00684894">
            <w:pPr>
              <w:rPr>
                <w:lang w:val="en-US"/>
              </w:rPr>
            </w:pPr>
            <w:r w:rsidRPr="00684894">
              <w:rPr>
                <w:lang w:val="en-US"/>
              </w:rPr>
              <w:t>- Block all public access: On.</w:t>
            </w:r>
          </w:p>
          <w:p w14:paraId="07FA9290" w14:textId="77777777" w:rsidR="00684894" w:rsidRPr="00684894" w:rsidRDefault="00684894" w:rsidP="00684894">
            <w:pPr>
              <w:rPr>
                <w:lang w:val="en-US"/>
              </w:rPr>
            </w:pPr>
            <w:r w:rsidRPr="00684894">
              <w:rPr>
                <w:lang w:val="en-US"/>
              </w:rPr>
              <w:t>- Default encryption: SSE-S3.</w:t>
            </w:r>
          </w:p>
          <w:p w14:paraId="32D552B0" w14:textId="77777777" w:rsidR="00684894" w:rsidRPr="00684894" w:rsidRDefault="00684894" w:rsidP="00684894">
            <w:pPr>
              <w:rPr>
                <w:lang w:val="en-US"/>
              </w:rPr>
            </w:pPr>
            <w:r w:rsidRPr="00684894">
              <w:rPr>
                <w:lang w:val="en-US"/>
              </w:rPr>
              <w:t>- Versioning: Disabled.</w:t>
            </w:r>
          </w:p>
          <w:p w14:paraId="3CD20281" w14:textId="77777777" w:rsidR="00684894" w:rsidRPr="00684894" w:rsidRDefault="00684894" w:rsidP="00684894">
            <w:pPr>
              <w:rPr>
                <w:lang w:val="en-US"/>
              </w:rPr>
            </w:pPr>
            <w:r w:rsidRPr="00684894">
              <w:rPr>
                <w:lang w:val="en-US"/>
              </w:rPr>
              <w:t>- Tag Project: FoodDeliveryRealtime.</w:t>
            </w:r>
          </w:p>
          <w:p w14:paraId="5FB6DD29" w14:textId="77777777" w:rsidR="00684894" w:rsidRPr="00684894" w:rsidRDefault="00684894" w:rsidP="00684894">
            <w:pPr>
              <w:rPr>
                <w:lang w:val="en-US"/>
              </w:rPr>
            </w:pPr>
            <w:r w:rsidRPr="00684894">
              <w:rPr>
                <w:lang w:val="en-US"/>
              </w:rPr>
              <w:t>- Tag Owner: 24110221.</w:t>
            </w:r>
          </w:p>
          <w:p w14:paraId="054F66FC" w14:textId="77777777" w:rsidR="00684894" w:rsidRPr="00684894" w:rsidRDefault="00684894" w:rsidP="00684894">
            <w:pPr>
              <w:rPr>
                <w:lang w:val="en-US"/>
              </w:rPr>
            </w:pPr>
            <w:r w:rsidRPr="00684894">
              <w:rPr>
                <w:lang w:val="en-US"/>
              </w:rPr>
              <w:t>- Đã tải lên object: index.html.</w:t>
            </w:r>
          </w:p>
          <w:p w14:paraId="522E730A" w14:textId="77777777" w:rsidR="00684894" w:rsidRPr="00684894" w:rsidRDefault="00684894" w:rsidP="00684894">
            <w:pPr>
              <w:rPr>
                <w:lang w:val="en-US"/>
              </w:rPr>
            </w:pPr>
            <w:r w:rsidRPr="00684894">
              <w:rPr>
                <w:lang w:val="en-US"/>
              </w:rPr>
              <w:t>- Kiểm tra: tải index.html xuống và mở bằng trình duyệt thành công.</w:t>
            </w:r>
          </w:p>
          <w:p w14:paraId="5B0027E3" w14:textId="77777777" w:rsidR="00684894" w:rsidRPr="00684894" w:rsidRDefault="00684894" w:rsidP="00684894">
            <w:pPr>
              <w:rPr>
                <w:lang w:val="en-US"/>
              </w:rPr>
            </w:pPr>
            <w:r w:rsidRPr="00684894">
              <w:rPr>
                <w:b/>
                <w:bCs/>
                <w:lang w:val="en-US"/>
              </w:rPr>
              <w:t>### Minh chứng</w:t>
            </w:r>
          </w:p>
          <w:p w14:paraId="300726D4" w14:textId="77777777" w:rsidR="00684894" w:rsidRPr="00684894" w:rsidRDefault="00684894" w:rsidP="00684894">
            <w:pPr>
              <w:rPr>
                <w:lang w:val="en-US"/>
              </w:rPr>
            </w:pPr>
            <w:r w:rsidRPr="00684894">
              <w:rPr>
                <w:lang w:val="en-US"/>
              </w:rPr>
              <w:t>- [Thông tin bucket](</w:t>
            </w:r>
            <w:r w:rsidRPr="00684894">
              <w:rPr>
                <w:u w:val="single"/>
                <w:lang w:val="en-US"/>
              </w:rPr>
              <w:t>../../evidence/LeHuy/Week_01/E-TV2-11_S3_Overview.png</w:t>
            </w:r>
            <w:r w:rsidRPr="00684894">
              <w:rPr>
                <w:lang w:val="en-US"/>
              </w:rPr>
              <w:t>)</w:t>
            </w:r>
          </w:p>
          <w:p w14:paraId="1D69540E" w14:textId="77777777" w:rsidR="00684894" w:rsidRPr="00684894" w:rsidRDefault="00684894" w:rsidP="00684894">
            <w:pPr>
              <w:rPr>
                <w:lang w:val="en-US"/>
              </w:rPr>
            </w:pPr>
            <w:r w:rsidRPr="00684894">
              <w:rPr>
                <w:lang w:val="en-US"/>
              </w:rPr>
              <w:t>- [Tag của bucket](</w:t>
            </w:r>
            <w:r w:rsidRPr="00684894">
              <w:rPr>
                <w:u w:val="single"/>
                <w:lang w:val="en-US"/>
              </w:rPr>
              <w:t>../../evidence/LeHuy/Week_01/E-TV2-12_S3_Tags.png</w:t>
            </w:r>
            <w:r w:rsidRPr="00684894">
              <w:rPr>
                <w:lang w:val="en-US"/>
              </w:rPr>
              <w:t>)</w:t>
            </w:r>
          </w:p>
          <w:p w14:paraId="6CCA6A09" w14:textId="77777777" w:rsidR="00684894" w:rsidRPr="00684894" w:rsidRDefault="00684894" w:rsidP="00684894">
            <w:pPr>
              <w:rPr>
                <w:lang w:val="en-US"/>
              </w:rPr>
            </w:pPr>
            <w:r w:rsidRPr="00684894">
              <w:rPr>
                <w:lang w:val="en-US"/>
              </w:rPr>
              <w:t>- [Quyền truy cập](</w:t>
            </w:r>
            <w:r w:rsidRPr="00684894">
              <w:rPr>
                <w:u w:val="single"/>
                <w:lang w:val="en-US"/>
              </w:rPr>
              <w:t>../../evidence/LeHuy/Week_01/E-TV2-13_S3_BlockPublicAccess.png</w:t>
            </w:r>
            <w:r w:rsidRPr="00684894">
              <w:rPr>
                <w:lang w:val="en-US"/>
              </w:rPr>
              <w:t>)</w:t>
            </w:r>
          </w:p>
          <w:p w14:paraId="2C52CA04" w14:textId="77777777" w:rsidR="00684894" w:rsidRPr="00684894" w:rsidRDefault="00684894" w:rsidP="00684894">
            <w:pPr>
              <w:rPr>
                <w:lang w:val="en-US"/>
              </w:rPr>
            </w:pPr>
            <w:r w:rsidRPr="00684894">
              <w:rPr>
                <w:lang w:val="en-US"/>
              </w:rPr>
              <w:t>- [Tệp đã tải lên](</w:t>
            </w:r>
            <w:r w:rsidRPr="00684894">
              <w:rPr>
                <w:u w:val="single"/>
                <w:lang w:val="en-US"/>
              </w:rPr>
              <w:t>../../evidence/LeHuy/Week_01/E-TV2-14_S3_IndexUpload.png</w:t>
            </w:r>
            <w:r w:rsidRPr="00684894">
              <w:rPr>
                <w:lang w:val="en-US"/>
              </w:rPr>
              <w:t>)</w:t>
            </w:r>
          </w:p>
          <w:p w14:paraId="7F1CC0E8" w14:textId="77777777" w:rsidR="00684894" w:rsidRPr="00684894" w:rsidRDefault="00684894" w:rsidP="00684894">
            <w:pPr>
              <w:rPr>
                <w:lang w:val="en-US"/>
              </w:rPr>
            </w:pPr>
          </w:p>
          <w:p w14:paraId="0D219319" w14:textId="77777777" w:rsidR="00684894" w:rsidRPr="00684894" w:rsidRDefault="00684894" w:rsidP="00684894">
            <w:pPr>
              <w:rPr>
                <w:lang w:val="en-US"/>
              </w:rPr>
            </w:pPr>
            <w:r w:rsidRPr="00684894">
              <w:rPr>
                <w:b/>
                <w:bCs/>
                <w:lang w:val="en-US"/>
              </w:rPr>
              <w:t>## Dựng và kiểm thử Lambda nền tảng</w:t>
            </w:r>
          </w:p>
          <w:p w14:paraId="5C14E1A6" w14:textId="77777777" w:rsidR="00684894" w:rsidRPr="00684894" w:rsidRDefault="00684894" w:rsidP="00684894">
            <w:pPr>
              <w:rPr>
                <w:lang w:val="en-US"/>
              </w:rPr>
            </w:pPr>
            <w:r w:rsidRPr="00684894">
              <w:rPr>
                <w:lang w:val="en-US"/>
              </w:rPr>
              <w:lastRenderedPageBreak/>
              <w:t>- Ngày thực hiện: 09/10/2026.</w:t>
            </w:r>
          </w:p>
          <w:p w14:paraId="282186A8" w14:textId="77777777" w:rsidR="00684894" w:rsidRPr="00684894" w:rsidRDefault="00684894" w:rsidP="00684894">
            <w:pPr>
              <w:rPr>
                <w:lang w:val="en-US"/>
              </w:rPr>
            </w:pPr>
            <w:r w:rsidRPr="00684894">
              <w:rPr>
                <w:lang w:val="en-US"/>
              </w:rPr>
              <w:t>- Region: us-east-1.</w:t>
            </w:r>
          </w:p>
          <w:p w14:paraId="29379D58" w14:textId="77777777" w:rsidR="00684894" w:rsidRPr="00684894" w:rsidRDefault="00684894" w:rsidP="00684894">
            <w:pPr>
              <w:rPr>
                <w:lang w:val="en-US"/>
              </w:rPr>
            </w:pPr>
            <w:r w:rsidRPr="00684894">
              <w:rPr>
                <w:lang w:val="en-US"/>
              </w:rPr>
              <w:t>- Tên hàm: fooddelivery-ws-foundation.</w:t>
            </w:r>
          </w:p>
          <w:p w14:paraId="559C094A" w14:textId="77777777" w:rsidR="00684894" w:rsidRPr="00684894" w:rsidRDefault="00684894" w:rsidP="00684894">
            <w:pPr>
              <w:rPr>
                <w:lang w:val="en-US"/>
              </w:rPr>
            </w:pPr>
            <w:r w:rsidRPr="00684894">
              <w:rPr>
                <w:lang w:val="en-US"/>
              </w:rPr>
              <w:t>- Runtime: Python 3.13.</w:t>
            </w:r>
          </w:p>
          <w:p w14:paraId="5E1D514B" w14:textId="77777777" w:rsidR="00684894" w:rsidRPr="00684894" w:rsidRDefault="00684894" w:rsidP="00684894">
            <w:pPr>
              <w:rPr>
                <w:lang w:val="en-US"/>
              </w:rPr>
            </w:pPr>
            <w:r w:rsidRPr="00684894">
              <w:rPr>
                <w:lang w:val="en-US"/>
              </w:rPr>
              <w:t>- Handler: lambda_function.lambda_handler.</w:t>
            </w:r>
          </w:p>
          <w:p w14:paraId="25C49C4A" w14:textId="77777777" w:rsidR="00684894" w:rsidRPr="00684894" w:rsidRDefault="00684894" w:rsidP="00684894">
            <w:pPr>
              <w:rPr>
                <w:lang w:val="en-US"/>
              </w:rPr>
            </w:pPr>
            <w:r w:rsidRPr="00684894">
              <w:rPr>
                <w:lang w:val="en-US"/>
              </w:rPr>
              <w:t>- Execution role: LabRole.</w:t>
            </w:r>
          </w:p>
          <w:p w14:paraId="02AC87E5" w14:textId="77777777" w:rsidR="00684894" w:rsidRPr="00684894" w:rsidRDefault="00684894" w:rsidP="00684894">
            <w:pPr>
              <w:rPr>
                <w:lang w:val="en-US"/>
              </w:rPr>
            </w:pPr>
            <w:r w:rsidRPr="00684894">
              <w:rPr>
                <w:lang w:val="en-US"/>
              </w:rPr>
              <w:t>- Memory: 128 MB.</w:t>
            </w:r>
          </w:p>
          <w:p w14:paraId="2FE61AD5" w14:textId="77777777" w:rsidR="00684894" w:rsidRPr="00684894" w:rsidRDefault="00684894" w:rsidP="00684894">
            <w:pPr>
              <w:rPr>
                <w:lang w:val="en-US"/>
              </w:rPr>
            </w:pPr>
            <w:r w:rsidRPr="00684894">
              <w:rPr>
                <w:lang w:val="en-US"/>
              </w:rPr>
              <w:t>- Timeout: 10 giây.</w:t>
            </w:r>
          </w:p>
          <w:p w14:paraId="29A03187" w14:textId="77777777" w:rsidR="00684894" w:rsidRPr="00684894" w:rsidRDefault="00684894" w:rsidP="00684894">
            <w:pPr>
              <w:rPr>
                <w:lang w:val="en-US"/>
              </w:rPr>
            </w:pPr>
            <w:r w:rsidRPr="00684894">
              <w:rPr>
                <w:lang w:val="en-US"/>
              </w:rPr>
              <w:t>- Biến môi trường CONNECTIONS_TABLE: fooddelivery-connections.</w:t>
            </w:r>
          </w:p>
          <w:p w14:paraId="0198D1DA" w14:textId="77777777" w:rsidR="00684894" w:rsidRPr="00684894" w:rsidRDefault="00684894" w:rsidP="00684894">
            <w:pPr>
              <w:rPr>
                <w:lang w:val="en-US"/>
              </w:rPr>
            </w:pPr>
            <w:r w:rsidRPr="00684894">
              <w:rPr>
                <w:lang w:val="en-US"/>
              </w:rPr>
              <w:t>- Tag Project: FoodDeliveryRealtime.</w:t>
            </w:r>
          </w:p>
          <w:p w14:paraId="5EB74873" w14:textId="77777777" w:rsidR="00684894" w:rsidRPr="00684894" w:rsidRDefault="00684894" w:rsidP="00684894">
            <w:pPr>
              <w:rPr>
                <w:lang w:val="en-US"/>
              </w:rPr>
            </w:pPr>
            <w:r w:rsidRPr="00684894">
              <w:rPr>
                <w:lang w:val="en-US"/>
              </w:rPr>
              <w:t>- Tag Owner: 24110221.</w:t>
            </w:r>
          </w:p>
          <w:p w14:paraId="38633CB8" w14:textId="77777777" w:rsidR="00684894" w:rsidRPr="00684894" w:rsidRDefault="00684894" w:rsidP="00684894">
            <w:pPr>
              <w:rPr>
                <w:lang w:val="en-US"/>
              </w:rPr>
            </w:pPr>
            <w:r w:rsidRPr="00684894">
              <w:rPr>
                <w:lang w:val="en-US"/>
              </w:rPr>
              <w:t>- Kiểm thử test_connect: trả về 200, Connected.</w:t>
            </w:r>
          </w:p>
          <w:p w14:paraId="521D3516" w14:textId="77777777" w:rsidR="00684894" w:rsidRPr="00684894" w:rsidRDefault="00684894" w:rsidP="00684894">
            <w:pPr>
              <w:rPr>
                <w:lang w:val="en-US"/>
              </w:rPr>
            </w:pPr>
            <w:r w:rsidRPr="00684894">
              <w:rPr>
                <w:lang w:val="en-US"/>
              </w:rPr>
              <w:t>- Kiểm tra DynamoDB: tìm thấy bản ghi MANUAL-W1-TV2.</w:t>
            </w:r>
          </w:p>
          <w:p w14:paraId="458A6974" w14:textId="77777777" w:rsidR="00684894" w:rsidRPr="00684894" w:rsidRDefault="00684894" w:rsidP="00684894">
            <w:pPr>
              <w:rPr>
                <w:lang w:val="en-US"/>
              </w:rPr>
            </w:pPr>
            <w:r w:rsidRPr="00684894">
              <w:rPr>
                <w:lang w:val="en-US"/>
              </w:rPr>
              <w:t>- Kiểm thử test_disconnect: trả về 200, Disconnected.</w:t>
            </w:r>
          </w:p>
          <w:p w14:paraId="69FC6686" w14:textId="77777777" w:rsidR="00684894" w:rsidRPr="00684894" w:rsidRDefault="00684894" w:rsidP="00684894">
            <w:pPr>
              <w:rPr>
                <w:lang w:val="en-US"/>
              </w:rPr>
            </w:pPr>
            <w:r w:rsidRPr="00684894">
              <w:rPr>
                <w:lang w:val="en-US"/>
              </w:rPr>
              <w:t>- Query lại: không còn bản ghi MANUAL-W1-TV2.</w:t>
            </w:r>
          </w:p>
          <w:p w14:paraId="12F6054A" w14:textId="77777777" w:rsidR="00684894" w:rsidRPr="00684894" w:rsidRDefault="00684894" w:rsidP="00684894">
            <w:pPr>
              <w:rPr>
                <w:lang w:val="en-US"/>
              </w:rPr>
            </w:pPr>
            <w:r w:rsidRPr="00684894">
              <w:rPr>
                <w:lang w:val="en-US"/>
              </w:rPr>
              <w:t>- Phạm vi kiểm thử: sự kiện mô phỏng trong Lambda Console.</w:t>
            </w:r>
          </w:p>
          <w:p w14:paraId="03359CDC" w14:textId="77777777" w:rsidR="00684894" w:rsidRPr="00684894" w:rsidRDefault="00684894" w:rsidP="00684894">
            <w:pPr>
              <w:rPr>
                <w:lang w:val="en-US"/>
              </w:rPr>
            </w:pPr>
            <w:r w:rsidRPr="00684894">
              <w:rPr>
                <w:lang w:val="en-US"/>
              </w:rPr>
              <w:t>- Phạm vi của bước này: kiểm thử bằng sự kiện mô phỏng trong Lambda Console.</w:t>
            </w:r>
          </w:p>
          <w:p w14:paraId="3ACF6782" w14:textId="77777777" w:rsidR="00684894" w:rsidRPr="00684894" w:rsidRDefault="00684894" w:rsidP="00684894">
            <w:pPr>
              <w:rPr>
                <w:lang w:val="en-US"/>
              </w:rPr>
            </w:pPr>
            <w:r w:rsidRPr="00684894">
              <w:rPr>
                <w:lang w:val="en-US"/>
              </w:rPr>
              <w:t>- Kiểm thử WebSocket thực tế được ghi tại mục tiếp theo</w:t>
            </w:r>
          </w:p>
          <w:p w14:paraId="41C2B9ED" w14:textId="77777777" w:rsidR="00684894" w:rsidRPr="00684894" w:rsidRDefault="00684894" w:rsidP="00684894">
            <w:pPr>
              <w:rPr>
                <w:lang w:val="en-US"/>
              </w:rPr>
            </w:pPr>
            <w:r w:rsidRPr="00684894">
              <w:rPr>
                <w:b/>
                <w:bCs/>
                <w:lang w:val="en-US"/>
              </w:rPr>
              <w:t>### Minh chứng</w:t>
            </w:r>
          </w:p>
          <w:p w14:paraId="66637F74" w14:textId="77777777" w:rsidR="00684894" w:rsidRPr="00684894" w:rsidRDefault="00684894" w:rsidP="00684894">
            <w:pPr>
              <w:rPr>
                <w:lang w:val="en-US"/>
              </w:rPr>
            </w:pPr>
            <w:r w:rsidRPr="00684894">
              <w:rPr>
                <w:lang w:val="en-US"/>
              </w:rPr>
              <w:t>- [Cấu hình Lambda](</w:t>
            </w:r>
            <w:r w:rsidRPr="00684894">
              <w:rPr>
                <w:u w:val="single"/>
                <w:lang w:val="en-US"/>
              </w:rPr>
              <w:t>../../evidence/LeHuy/Week_01/E-TV2-15_Lambda_Config.png</w:t>
            </w:r>
            <w:r w:rsidRPr="00684894">
              <w:rPr>
                <w:lang w:val="en-US"/>
              </w:rPr>
              <w:t>)</w:t>
            </w:r>
          </w:p>
          <w:p w14:paraId="121D747D" w14:textId="77777777" w:rsidR="00684894" w:rsidRPr="00684894" w:rsidRDefault="00684894" w:rsidP="00684894">
            <w:pPr>
              <w:rPr>
                <w:lang w:val="en-US"/>
              </w:rPr>
            </w:pPr>
            <w:r w:rsidRPr="00684894">
              <w:rPr>
                <w:lang w:val="en-US"/>
              </w:rPr>
              <w:t>- [Execution role LabRole](</w:t>
            </w:r>
            <w:r w:rsidRPr="00684894">
              <w:rPr>
                <w:u w:val="single"/>
                <w:lang w:val="en-US"/>
              </w:rPr>
              <w:t>../../evidence/LeHuy/Week_01/E-TV2-16_Lambda_LabRole.png</w:t>
            </w:r>
            <w:r w:rsidRPr="00684894">
              <w:rPr>
                <w:lang w:val="en-US"/>
              </w:rPr>
              <w:t>)</w:t>
            </w:r>
          </w:p>
          <w:p w14:paraId="0F0A8FBE" w14:textId="77777777" w:rsidR="00684894" w:rsidRPr="00684894" w:rsidRDefault="00684894" w:rsidP="00684894">
            <w:pPr>
              <w:rPr>
                <w:lang w:val="en-US"/>
              </w:rPr>
            </w:pPr>
            <w:r w:rsidRPr="00684894">
              <w:rPr>
                <w:lang w:val="en-US"/>
              </w:rPr>
              <w:t>- [Biến môi trường CONNECTIONS_TABLE](</w:t>
            </w:r>
            <w:r w:rsidRPr="00684894">
              <w:rPr>
                <w:u w:val="single"/>
                <w:lang w:val="en-US"/>
              </w:rPr>
              <w:t>../../evidence/LeHuy/Week_01/E-TV2-17_Lambda_Environment.png</w:t>
            </w:r>
            <w:r w:rsidRPr="00684894">
              <w:rPr>
                <w:lang w:val="en-US"/>
              </w:rPr>
              <w:t>)</w:t>
            </w:r>
          </w:p>
          <w:p w14:paraId="23392592" w14:textId="77777777" w:rsidR="00684894" w:rsidRPr="00684894" w:rsidRDefault="00684894" w:rsidP="00684894">
            <w:pPr>
              <w:rPr>
                <w:lang w:val="en-US"/>
              </w:rPr>
            </w:pPr>
            <w:r w:rsidRPr="00684894">
              <w:rPr>
                <w:lang w:val="en-US"/>
              </w:rPr>
              <w:t>- [Tag của Lambda](</w:t>
            </w:r>
            <w:r w:rsidRPr="00684894">
              <w:rPr>
                <w:u w:val="single"/>
                <w:lang w:val="en-US"/>
              </w:rPr>
              <w:t>../../evidence/LeHuy/Week_01/E-TV2-18_Lambda_Tags.png</w:t>
            </w:r>
            <w:r w:rsidRPr="00684894">
              <w:rPr>
                <w:lang w:val="en-US"/>
              </w:rPr>
              <w:t>)</w:t>
            </w:r>
          </w:p>
          <w:p w14:paraId="626318B2" w14:textId="77777777" w:rsidR="00684894" w:rsidRPr="00684894" w:rsidRDefault="00684894" w:rsidP="00684894">
            <w:pPr>
              <w:rPr>
                <w:lang w:val="en-US"/>
              </w:rPr>
            </w:pPr>
            <w:r w:rsidRPr="00684894">
              <w:rPr>
                <w:lang w:val="en-US"/>
              </w:rPr>
              <w:t>- [Kết quả test_connect](</w:t>
            </w:r>
            <w:r w:rsidRPr="00684894">
              <w:rPr>
                <w:u w:val="single"/>
                <w:lang w:val="en-US"/>
              </w:rPr>
              <w:t>../../evidence/LeHuy/Week_01/E-TV2-19_Lambda_ConnectTest.png</w:t>
            </w:r>
            <w:r w:rsidRPr="00684894">
              <w:rPr>
                <w:lang w:val="en-US"/>
              </w:rPr>
              <w:t>)</w:t>
            </w:r>
          </w:p>
          <w:p w14:paraId="0EB74985" w14:textId="77777777" w:rsidR="00684894" w:rsidRPr="00684894" w:rsidRDefault="00684894" w:rsidP="00684894">
            <w:pPr>
              <w:rPr>
                <w:lang w:val="en-US"/>
              </w:rPr>
            </w:pPr>
            <w:r w:rsidRPr="00684894">
              <w:rPr>
                <w:lang w:val="en-US"/>
              </w:rPr>
              <w:lastRenderedPageBreak/>
              <w:t>- [Bản ghi MANUAL-W1-TV2 trong DynamoDB](</w:t>
            </w:r>
            <w:r w:rsidRPr="00684894">
              <w:rPr>
                <w:u w:val="single"/>
                <w:lang w:val="en-US"/>
              </w:rPr>
              <w:t>../../evidence/LeHuy/Week_01/E-TV2-20_Connections_TestItem.png</w:t>
            </w:r>
            <w:r w:rsidRPr="00684894">
              <w:rPr>
                <w:lang w:val="en-US"/>
              </w:rPr>
              <w:t>)</w:t>
            </w:r>
          </w:p>
          <w:p w14:paraId="288C3987" w14:textId="77777777" w:rsidR="00684894" w:rsidRPr="00684894" w:rsidRDefault="00684894" w:rsidP="00684894">
            <w:pPr>
              <w:rPr>
                <w:lang w:val="en-US"/>
              </w:rPr>
            </w:pPr>
            <w:r w:rsidRPr="00684894">
              <w:rPr>
                <w:lang w:val="en-US"/>
              </w:rPr>
              <w:t>- [Kết quả test_disconnect](</w:t>
            </w:r>
            <w:r w:rsidRPr="00684894">
              <w:rPr>
                <w:u w:val="single"/>
                <w:lang w:val="en-US"/>
              </w:rPr>
              <w:t>../../evidence/LeHuy/Week_01/E-TV2-21_Lambda_DisconnectTest.png</w:t>
            </w:r>
            <w:r w:rsidRPr="00684894">
              <w:rPr>
                <w:lang w:val="en-US"/>
              </w:rPr>
              <w:t>)</w:t>
            </w:r>
          </w:p>
          <w:p w14:paraId="2687AB17" w14:textId="77777777" w:rsidR="00684894" w:rsidRPr="00684894" w:rsidRDefault="00684894" w:rsidP="00684894">
            <w:pPr>
              <w:rPr>
                <w:lang w:val="en-US"/>
              </w:rPr>
            </w:pPr>
            <w:r w:rsidRPr="00684894">
              <w:rPr>
                <w:lang w:val="en-US"/>
              </w:rPr>
              <w:t>- [Query xác nhận bản ghi đã bị xóa](</w:t>
            </w:r>
            <w:r w:rsidRPr="00684894">
              <w:rPr>
                <w:u w:val="single"/>
                <w:lang w:val="en-US"/>
              </w:rPr>
              <w:t>../../evidence/LeHuy/Week_01/E-TV2-22_Connections_AfterDisconnect.png</w:t>
            </w:r>
            <w:r w:rsidRPr="00684894">
              <w:rPr>
                <w:lang w:val="en-US"/>
              </w:rPr>
              <w:t>)</w:t>
            </w:r>
          </w:p>
          <w:p w14:paraId="3DBB49ED" w14:textId="77777777" w:rsidR="00684894" w:rsidRPr="00684894" w:rsidRDefault="00684894" w:rsidP="00684894">
            <w:pPr>
              <w:rPr>
                <w:lang w:val="en-US"/>
              </w:rPr>
            </w:pPr>
          </w:p>
          <w:p w14:paraId="550FE841" w14:textId="77777777" w:rsidR="00684894" w:rsidRPr="00684894" w:rsidRDefault="00684894" w:rsidP="00684894">
            <w:pPr>
              <w:rPr>
                <w:lang w:val="en-US"/>
              </w:rPr>
            </w:pPr>
            <w:r w:rsidRPr="00684894">
              <w:rPr>
                <w:b/>
                <w:bCs/>
                <w:lang w:val="en-US"/>
              </w:rPr>
              <w:t>## Dựng và kiểm thử API Gateway WebSocket</w:t>
            </w:r>
          </w:p>
          <w:p w14:paraId="5E4DF9AD" w14:textId="77777777" w:rsidR="00684894" w:rsidRPr="00684894" w:rsidRDefault="00684894" w:rsidP="00684894">
            <w:pPr>
              <w:rPr>
                <w:lang w:val="en-US"/>
              </w:rPr>
            </w:pPr>
            <w:r w:rsidRPr="00684894">
              <w:rPr>
                <w:lang w:val="en-US"/>
              </w:rPr>
              <w:t>- Ngày thực hiện: 09/10/2026.</w:t>
            </w:r>
          </w:p>
          <w:p w14:paraId="7070498C" w14:textId="77777777" w:rsidR="00684894" w:rsidRPr="00684894" w:rsidRDefault="00684894" w:rsidP="00684894">
            <w:pPr>
              <w:rPr>
                <w:lang w:val="en-US"/>
              </w:rPr>
            </w:pPr>
            <w:r w:rsidRPr="00684894">
              <w:rPr>
                <w:lang w:val="en-US"/>
              </w:rPr>
              <w:t>- Region: us-east-1.</w:t>
            </w:r>
          </w:p>
          <w:p w14:paraId="1EC268B0" w14:textId="77777777" w:rsidR="00684894" w:rsidRPr="00684894" w:rsidRDefault="00684894" w:rsidP="00684894">
            <w:pPr>
              <w:rPr>
                <w:lang w:val="en-US"/>
              </w:rPr>
            </w:pPr>
            <w:r w:rsidRPr="00684894">
              <w:rPr>
                <w:lang w:val="en-US"/>
              </w:rPr>
              <w:t>- Tên API: fooddelivery-ws.</w:t>
            </w:r>
          </w:p>
          <w:p w14:paraId="2336DFE9" w14:textId="77777777" w:rsidR="00684894" w:rsidRPr="00684894" w:rsidRDefault="00684894" w:rsidP="00684894">
            <w:pPr>
              <w:rPr>
                <w:lang w:val="en-US"/>
              </w:rPr>
            </w:pPr>
            <w:r w:rsidRPr="00684894">
              <w:rPr>
                <w:lang w:val="en-US"/>
              </w:rPr>
              <w:t>- Loại API: WebSocket.</w:t>
            </w:r>
          </w:p>
          <w:p w14:paraId="0B38BB6C" w14:textId="77777777" w:rsidR="00684894" w:rsidRPr="00684894" w:rsidRDefault="00684894" w:rsidP="00684894">
            <w:pPr>
              <w:rPr>
                <w:lang w:val="en-US"/>
              </w:rPr>
            </w:pPr>
            <w:r w:rsidRPr="00684894">
              <w:rPr>
                <w:lang w:val="en-US"/>
              </w:rPr>
              <w:t>- Route selection expression: $request.body.action.</w:t>
            </w:r>
          </w:p>
          <w:p w14:paraId="1A7AE68B" w14:textId="77777777" w:rsidR="00684894" w:rsidRPr="00684894" w:rsidRDefault="00684894" w:rsidP="00684894">
            <w:pPr>
              <w:rPr>
                <w:lang w:val="en-US"/>
              </w:rPr>
            </w:pPr>
            <w:r w:rsidRPr="00684894">
              <w:rPr>
                <w:lang w:val="en-US"/>
              </w:rPr>
              <w:t>- Routes: $connect, $disconnect, $default.</w:t>
            </w:r>
          </w:p>
          <w:p w14:paraId="77EB20D5" w14:textId="77777777" w:rsidR="00684894" w:rsidRPr="00684894" w:rsidRDefault="00684894" w:rsidP="00684894">
            <w:pPr>
              <w:rPr>
                <w:lang w:val="en-US"/>
              </w:rPr>
            </w:pPr>
            <w:r w:rsidRPr="00684894">
              <w:rPr>
                <w:lang w:val="en-US"/>
              </w:rPr>
              <w:t>- Lambda tích hợp cho cả ba route: fooddelivery-ws-foundation.</w:t>
            </w:r>
          </w:p>
          <w:p w14:paraId="12579061" w14:textId="77777777" w:rsidR="00684894" w:rsidRPr="00684894" w:rsidRDefault="00684894" w:rsidP="00684894">
            <w:pPr>
              <w:rPr>
                <w:lang w:val="en-US"/>
              </w:rPr>
            </w:pPr>
            <w:r w:rsidRPr="00684894">
              <w:rPr>
                <w:lang w:val="en-US"/>
              </w:rPr>
              <w:t>- Stage triển khai: dev.</w:t>
            </w:r>
          </w:p>
          <w:p w14:paraId="444A9C99" w14:textId="77777777" w:rsidR="00684894" w:rsidRPr="00684894" w:rsidRDefault="00684894" w:rsidP="00684894">
            <w:pPr>
              <w:rPr>
                <w:lang w:val="en-US"/>
              </w:rPr>
            </w:pPr>
            <w:r w:rsidRPr="00684894">
              <w:rPr>
                <w:lang w:val="en-US"/>
              </w:rPr>
              <w:t>- WebSocket URL: wss://lob1j5l21i.execute-api.us-east-1.amazonaws.com/dev/</w:t>
            </w:r>
          </w:p>
          <w:p w14:paraId="7D667EBB" w14:textId="77777777" w:rsidR="00684894" w:rsidRPr="00684894" w:rsidRDefault="00684894" w:rsidP="00684894">
            <w:pPr>
              <w:rPr>
                <w:lang w:val="en-US"/>
              </w:rPr>
            </w:pPr>
            <w:r w:rsidRPr="00684894">
              <w:rPr>
                <w:lang w:val="en-US"/>
              </w:rPr>
              <w:t>- Authorization: NONE, dùng kiểm thử nền tảng tuần 1.</w:t>
            </w:r>
          </w:p>
          <w:p w14:paraId="6018D460" w14:textId="77777777" w:rsidR="00684894" w:rsidRPr="00684894" w:rsidRDefault="00684894" w:rsidP="00684894">
            <w:pPr>
              <w:rPr>
                <w:lang w:val="en-US"/>
              </w:rPr>
            </w:pPr>
            <w:r w:rsidRPr="00684894">
              <w:rPr>
                <w:lang w:val="en-US"/>
              </w:rPr>
              <w:t>- Tag Project: FoodDeliveryRealtime.</w:t>
            </w:r>
          </w:p>
          <w:p w14:paraId="33985E3D" w14:textId="77777777" w:rsidR="00684894" w:rsidRPr="00684894" w:rsidRDefault="00684894" w:rsidP="00684894">
            <w:pPr>
              <w:rPr>
                <w:lang w:val="en-US"/>
              </w:rPr>
            </w:pPr>
            <w:r w:rsidRPr="00684894">
              <w:rPr>
                <w:lang w:val="en-US"/>
              </w:rPr>
              <w:t>- Tag Owner: 24110221.</w:t>
            </w:r>
          </w:p>
          <w:p w14:paraId="77640B32" w14:textId="77777777" w:rsidR="00684894" w:rsidRPr="00684894" w:rsidRDefault="00684894" w:rsidP="00684894">
            <w:pPr>
              <w:rPr>
                <w:lang w:val="en-US"/>
              </w:rPr>
            </w:pPr>
            <w:r w:rsidRPr="00684894">
              <w:rPr>
                <w:lang w:val="en-US"/>
              </w:rPr>
              <w:t>- Công cụ kiểm thử: code/test_websocket.html.</w:t>
            </w:r>
          </w:p>
          <w:p w14:paraId="540E707A" w14:textId="77777777" w:rsidR="00684894" w:rsidRPr="00684894" w:rsidRDefault="00684894" w:rsidP="00684894">
            <w:pPr>
              <w:rPr>
                <w:lang w:val="en-US"/>
              </w:rPr>
            </w:pPr>
            <w:r w:rsidRPr="00684894">
              <w:rPr>
                <w:lang w:val="en-US"/>
              </w:rPr>
              <w:t>- Kết nối: trình duyệt hiển thị OPEN.</w:t>
            </w:r>
          </w:p>
          <w:p w14:paraId="48FDE724" w14:textId="77777777" w:rsidR="00684894" w:rsidRPr="00684894" w:rsidRDefault="00684894" w:rsidP="00684894">
            <w:pPr>
              <w:rPr>
                <w:lang w:val="en-US"/>
              </w:rPr>
            </w:pPr>
            <w:r w:rsidRPr="00684894">
              <w:rPr>
                <w:lang w:val="en-US"/>
              </w:rPr>
              <w:t>- Kiểm tra DynamoDB: xuất hiện bản ghi connectionId do AWS tạo.</w:t>
            </w:r>
          </w:p>
          <w:p w14:paraId="4F991C5B" w14:textId="77777777" w:rsidR="00684894" w:rsidRPr="00684894" w:rsidRDefault="00684894" w:rsidP="00684894">
            <w:pPr>
              <w:rPr>
                <w:lang w:val="en-US"/>
              </w:rPr>
            </w:pPr>
            <w:r w:rsidRPr="00684894">
              <w:rPr>
                <w:lang w:val="en-US"/>
              </w:rPr>
              <w:t>- Gửi ping: nhận phản hồi có ok = true và message = pong.</w:t>
            </w:r>
          </w:p>
          <w:p w14:paraId="3FE1A574" w14:textId="77777777" w:rsidR="00684894" w:rsidRPr="00684894" w:rsidRDefault="00684894" w:rsidP="00684894">
            <w:pPr>
              <w:rPr>
                <w:lang w:val="en-US"/>
              </w:rPr>
            </w:pPr>
            <w:r w:rsidRPr="00684894">
              <w:rPr>
                <w:lang w:val="en-US"/>
              </w:rPr>
              <w:t>- Ngắt kết nối: trình duyệt hiển thị CLOSED.</w:t>
            </w:r>
          </w:p>
          <w:p w14:paraId="4E95172D" w14:textId="77777777" w:rsidR="00684894" w:rsidRPr="00684894" w:rsidRDefault="00684894" w:rsidP="00684894">
            <w:pPr>
              <w:rPr>
                <w:lang w:val="en-US"/>
              </w:rPr>
            </w:pPr>
            <w:r w:rsidRPr="00684894">
              <w:rPr>
                <w:lang w:val="en-US"/>
              </w:rPr>
              <w:t>- Query lại connectionId: không còn bản ghi.</w:t>
            </w:r>
          </w:p>
          <w:p w14:paraId="48A6F07D" w14:textId="77777777" w:rsidR="00684894" w:rsidRPr="00684894" w:rsidRDefault="00684894" w:rsidP="00684894">
            <w:pPr>
              <w:rPr>
                <w:lang w:val="en-US"/>
              </w:rPr>
            </w:pPr>
            <w:r w:rsidRPr="00684894">
              <w:rPr>
                <w:lang w:val="en-US"/>
              </w:rPr>
              <w:t>- Phạm vi hoàn thành: kiểm thử kết nối, gửi nhận tin nhắn và dọn bản ghi kết nối.</w:t>
            </w:r>
          </w:p>
          <w:p w14:paraId="4764CEC4" w14:textId="77777777" w:rsidR="00684894" w:rsidRPr="00684894" w:rsidRDefault="00684894" w:rsidP="00684894">
            <w:pPr>
              <w:rPr>
                <w:lang w:val="en-US"/>
              </w:rPr>
            </w:pPr>
            <w:r w:rsidRPr="00684894">
              <w:rPr>
                <w:lang w:val="en-US"/>
              </w:rPr>
              <w:t>- Chưa triển khai chức năng đặt hàng, cập nhật trạng thái đơn và xác thực người dùng.</w:t>
            </w:r>
          </w:p>
          <w:p w14:paraId="015D0980" w14:textId="77777777" w:rsidR="00684894" w:rsidRPr="00684894" w:rsidRDefault="00684894" w:rsidP="00684894">
            <w:pPr>
              <w:rPr>
                <w:lang w:val="en-US"/>
              </w:rPr>
            </w:pPr>
            <w:r w:rsidRPr="00684894">
              <w:rPr>
                <w:b/>
                <w:bCs/>
                <w:lang w:val="en-US"/>
              </w:rPr>
              <w:lastRenderedPageBreak/>
              <w:t>### Minh chứng</w:t>
            </w:r>
          </w:p>
          <w:p w14:paraId="6942343C" w14:textId="77777777" w:rsidR="00684894" w:rsidRPr="00684894" w:rsidRDefault="00684894" w:rsidP="00684894">
            <w:pPr>
              <w:rPr>
                <w:lang w:val="en-US"/>
              </w:rPr>
            </w:pPr>
            <w:r w:rsidRPr="00684894">
              <w:rPr>
                <w:lang w:val="en-US"/>
              </w:rPr>
              <w:t>- [Các route và tích hợp Lambda](</w:t>
            </w:r>
            <w:r w:rsidRPr="00684894">
              <w:rPr>
                <w:u w:val="single"/>
                <w:lang w:val="en-US"/>
              </w:rPr>
              <w:t>../../evidence/LeHuy/Week_01/E-TV2-23_WebSocket_Routes.png</w:t>
            </w:r>
            <w:r w:rsidRPr="00684894">
              <w:rPr>
                <w:lang w:val="en-US"/>
              </w:rPr>
              <w:t>)</w:t>
            </w:r>
          </w:p>
          <w:p w14:paraId="2BDADF9B" w14:textId="77777777" w:rsidR="00684894" w:rsidRPr="00684894" w:rsidRDefault="00684894" w:rsidP="00684894">
            <w:pPr>
              <w:rPr>
                <w:lang w:val="en-US"/>
              </w:rPr>
            </w:pPr>
            <w:r w:rsidRPr="00684894">
              <w:rPr>
                <w:lang w:val="en-US"/>
              </w:rPr>
              <w:t>- [Stage dev và WebSocket URL](</w:t>
            </w:r>
            <w:r w:rsidRPr="00684894">
              <w:rPr>
                <w:u w:val="single"/>
                <w:lang w:val="en-US"/>
              </w:rPr>
              <w:t>../../evidence/LeHuy/Week_01/E-TV2-24_WebSocket_Stage.png</w:t>
            </w:r>
            <w:r w:rsidRPr="00684894">
              <w:rPr>
                <w:lang w:val="en-US"/>
              </w:rPr>
              <w:t>)</w:t>
            </w:r>
          </w:p>
          <w:p w14:paraId="06C0FB47" w14:textId="77777777" w:rsidR="00684894" w:rsidRPr="00684894" w:rsidRDefault="00684894" w:rsidP="00684894">
            <w:pPr>
              <w:rPr>
                <w:lang w:val="en-US"/>
              </w:rPr>
            </w:pPr>
            <w:r w:rsidRPr="00684894">
              <w:rPr>
                <w:lang w:val="en-US"/>
              </w:rPr>
              <w:t>- [Tag của API](</w:t>
            </w:r>
            <w:r w:rsidRPr="00684894">
              <w:rPr>
                <w:u w:val="single"/>
                <w:lang w:val="en-US"/>
              </w:rPr>
              <w:t>../../evidence/LeHuy/Week_01/E-TV2-25_WebSocket_Tags.png</w:t>
            </w:r>
            <w:r w:rsidRPr="00684894">
              <w:rPr>
                <w:lang w:val="en-US"/>
              </w:rPr>
              <w:t>)</w:t>
            </w:r>
          </w:p>
          <w:p w14:paraId="34748E96" w14:textId="77777777" w:rsidR="00684894" w:rsidRPr="00684894" w:rsidRDefault="00684894" w:rsidP="00684894">
            <w:pPr>
              <w:rPr>
                <w:lang w:val="en-US"/>
              </w:rPr>
            </w:pPr>
            <w:r w:rsidRPr="00684894">
              <w:rPr>
                <w:lang w:val="en-US"/>
              </w:rPr>
              <w:t>- [Kết nối thành công](</w:t>
            </w:r>
            <w:r w:rsidRPr="00684894">
              <w:rPr>
                <w:u w:val="single"/>
                <w:lang w:val="en-US"/>
              </w:rPr>
              <w:t>../../evidence/LeHuy/Week_01/E-TV2-26_WebSocket_Connected.png</w:t>
            </w:r>
            <w:r w:rsidRPr="00684894">
              <w:rPr>
                <w:lang w:val="en-US"/>
              </w:rPr>
              <w:t>)</w:t>
            </w:r>
          </w:p>
          <w:p w14:paraId="768EE861" w14:textId="77777777" w:rsidR="00684894" w:rsidRPr="00684894" w:rsidRDefault="00684894" w:rsidP="00684894">
            <w:pPr>
              <w:rPr>
                <w:lang w:val="en-US"/>
              </w:rPr>
            </w:pPr>
            <w:r w:rsidRPr="00684894">
              <w:rPr>
                <w:lang w:val="en-US"/>
              </w:rPr>
              <w:t>- [Bản ghi kết nối thật](</w:t>
            </w:r>
            <w:r w:rsidRPr="00684894">
              <w:rPr>
                <w:u w:val="single"/>
                <w:lang w:val="en-US"/>
              </w:rPr>
              <w:t>../../evidence/LeHuy/Week_01/E-TV2-27_WebSocket_ConnectionItem.png</w:t>
            </w:r>
            <w:r w:rsidRPr="00684894">
              <w:rPr>
                <w:lang w:val="en-US"/>
              </w:rPr>
              <w:t>)</w:t>
            </w:r>
          </w:p>
          <w:p w14:paraId="6375D3E9" w14:textId="77777777" w:rsidR="00684894" w:rsidRPr="00684894" w:rsidRDefault="00684894" w:rsidP="00684894">
            <w:pPr>
              <w:rPr>
                <w:lang w:val="en-US"/>
              </w:rPr>
            </w:pPr>
            <w:r w:rsidRPr="00684894">
              <w:rPr>
                <w:lang w:val="en-US"/>
              </w:rPr>
              <w:t>- [Gửi ping và nhận pong](</w:t>
            </w:r>
            <w:r w:rsidRPr="00684894">
              <w:rPr>
                <w:u w:val="single"/>
                <w:lang w:val="en-US"/>
              </w:rPr>
              <w:t>../../evidence/LeHuy/Week_01/E-TV2-28_WebSocket_Pong.png</w:t>
            </w:r>
            <w:r w:rsidRPr="00684894">
              <w:rPr>
                <w:lang w:val="en-US"/>
              </w:rPr>
              <w:t>)</w:t>
            </w:r>
          </w:p>
          <w:p w14:paraId="3A4F8975" w14:textId="77777777" w:rsidR="00684894" w:rsidRPr="00684894" w:rsidRDefault="00684894" w:rsidP="00684894">
            <w:pPr>
              <w:rPr>
                <w:lang w:val="en-US"/>
              </w:rPr>
            </w:pPr>
            <w:r w:rsidRPr="00684894">
              <w:rPr>
                <w:lang w:val="en-US"/>
              </w:rPr>
              <w:t>- [Ngắt kết nối](</w:t>
            </w:r>
            <w:r w:rsidRPr="00684894">
              <w:rPr>
                <w:u w:val="single"/>
                <w:lang w:val="en-US"/>
              </w:rPr>
              <w:t>../../evidence/LeHuy/Week_01/E-TV2-29_WebSocket_Closed.png</w:t>
            </w:r>
            <w:r w:rsidRPr="00684894">
              <w:rPr>
                <w:lang w:val="en-US"/>
              </w:rPr>
              <w:t>)</w:t>
            </w:r>
          </w:p>
          <w:p w14:paraId="185911FE" w14:textId="77777777" w:rsidR="00684894" w:rsidRPr="00684894" w:rsidRDefault="00684894" w:rsidP="00684894">
            <w:pPr>
              <w:rPr>
                <w:lang w:val="en-US"/>
              </w:rPr>
            </w:pPr>
            <w:r w:rsidRPr="00684894">
              <w:rPr>
                <w:lang w:val="en-US"/>
              </w:rPr>
              <w:t>- [Kiểm tra bản ghi đã được xóa](</w:t>
            </w:r>
            <w:r w:rsidRPr="00684894">
              <w:rPr>
                <w:u w:val="single"/>
                <w:lang w:val="en-US"/>
              </w:rPr>
              <w:t>../../evidence/LeHuy/Week_01/E-TV2-30_WebSocket_AfterDisconnect.png</w:t>
            </w:r>
            <w:r w:rsidRPr="00684894">
              <w:rPr>
                <w:lang w:val="en-US"/>
              </w:rPr>
              <w:t>)</w:t>
            </w:r>
          </w:p>
          <w:p w14:paraId="37399FD7" w14:textId="77777777" w:rsidR="00684894" w:rsidRDefault="00684894" w:rsidP="00684894"/>
        </w:tc>
      </w:tr>
    </w:tbl>
    <w:p w14:paraId="754BEF79" w14:textId="75538934" w:rsidR="00684894" w:rsidRPr="00684894" w:rsidRDefault="00684894" w:rsidP="00684894">
      <w:pPr>
        <w:sectPr w:rsidR="00684894" w:rsidRPr="00684894" w:rsidSect="00D829F5">
          <w:headerReference w:type="default" r:id="rId21"/>
          <w:pgSz w:w="11907" w:h="16840"/>
          <w:pgMar w:top="1701" w:right="1134" w:bottom="1701" w:left="1701" w:header="720" w:footer="720" w:gutter="0"/>
          <w:cols w:space="720"/>
          <w:docGrid w:linePitch="360"/>
        </w:sectPr>
      </w:pPr>
    </w:p>
    <w:p w14:paraId="4E345D8F" w14:textId="1A3DA929" w:rsidR="00935902" w:rsidRDefault="00935902" w:rsidP="00A6443C">
      <w:pPr>
        <w:pStyle w:val="Heading1"/>
      </w:pPr>
      <w:r>
        <w:lastRenderedPageBreak/>
        <w:br w:type="page"/>
      </w:r>
      <w:bookmarkStart w:id="37" w:name="_Toc242634500"/>
      <w:r w:rsidR="00A6443C">
        <w:lastRenderedPageBreak/>
        <w:t>QUẢN LÝ MÃ NGUỒN</w:t>
      </w:r>
      <w:bookmarkEnd w:id="37"/>
    </w:p>
    <w:p w14:paraId="59256468" w14:textId="17025C5D" w:rsidR="00A6443C" w:rsidRDefault="00A6443C" w:rsidP="00A6443C">
      <w:pPr>
        <w:jc w:val="both"/>
      </w:pPr>
      <w:r w:rsidRPr="00A6443C">
        <w:rPr>
          <w:b/>
          <w:bCs/>
          <w:u w:val="single"/>
        </w:rPr>
        <w:t>Repository của nhóm:</w:t>
      </w:r>
      <w:r>
        <w:t xml:space="preserve"> https://github.com/henrynlh/FoodDeliveryRealtime.git. </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5953"/>
      </w:tblGrid>
      <w:tr w:rsidR="00A6443C" w14:paraId="3BDEACDB" w14:textId="77777777" w:rsidTr="00A6443C">
        <w:trPr>
          <w:cantSplit/>
          <w:tblHeader/>
          <w:jc w:val="center"/>
        </w:trPr>
        <w:tc>
          <w:tcPr>
            <w:tcW w:w="3402" w:type="dxa"/>
            <w:tcMar>
              <w:top w:w="90" w:type="dxa"/>
              <w:left w:w="90" w:type="dxa"/>
              <w:bottom w:w="90" w:type="dxa"/>
              <w:right w:w="90" w:type="dxa"/>
            </w:tcMar>
            <w:vAlign w:val="center"/>
          </w:tcPr>
          <w:p w14:paraId="0A89E0FF" w14:textId="77777777" w:rsidR="00A6443C" w:rsidRDefault="00A6443C" w:rsidP="00A6443C">
            <w:pPr>
              <w:spacing w:before="60" w:after="60" w:line="252" w:lineRule="auto"/>
              <w:jc w:val="center"/>
            </w:pPr>
            <w:r>
              <w:rPr>
                <w:b/>
              </w:rPr>
              <w:t>Thư mục</w:t>
            </w:r>
          </w:p>
        </w:tc>
        <w:tc>
          <w:tcPr>
            <w:tcW w:w="5953" w:type="dxa"/>
            <w:tcMar>
              <w:top w:w="90" w:type="dxa"/>
              <w:left w:w="90" w:type="dxa"/>
              <w:bottom w:w="90" w:type="dxa"/>
              <w:right w:w="90" w:type="dxa"/>
            </w:tcMar>
            <w:vAlign w:val="center"/>
          </w:tcPr>
          <w:p w14:paraId="668949BC" w14:textId="77777777" w:rsidR="00A6443C" w:rsidRDefault="00A6443C" w:rsidP="00A6443C">
            <w:pPr>
              <w:spacing w:before="60" w:after="60" w:line="252" w:lineRule="auto"/>
              <w:jc w:val="center"/>
            </w:pPr>
            <w:r>
              <w:rPr>
                <w:b/>
              </w:rPr>
              <w:t>Nội dung trong repo</w:t>
            </w:r>
          </w:p>
        </w:tc>
      </w:tr>
      <w:tr w:rsidR="00A6443C" w14:paraId="7C374686" w14:textId="77777777" w:rsidTr="00A6443C">
        <w:trPr>
          <w:cantSplit/>
          <w:jc w:val="center"/>
        </w:trPr>
        <w:tc>
          <w:tcPr>
            <w:tcW w:w="3402" w:type="dxa"/>
            <w:tcMar>
              <w:top w:w="90" w:type="dxa"/>
              <w:left w:w="90" w:type="dxa"/>
              <w:bottom w:w="90" w:type="dxa"/>
              <w:right w:w="90" w:type="dxa"/>
            </w:tcMar>
            <w:vAlign w:val="center"/>
          </w:tcPr>
          <w:p w14:paraId="689A1530" w14:textId="77777777" w:rsidR="00A6443C" w:rsidRDefault="00A6443C" w:rsidP="001A2DC2">
            <w:pPr>
              <w:spacing w:before="60" w:after="60" w:line="252" w:lineRule="auto"/>
            </w:pPr>
            <w:r>
              <w:t>code/LeHuy</w:t>
            </w:r>
          </w:p>
        </w:tc>
        <w:tc>
          <w:tcPr>
            <w:tcW w:w="5953" w:type="dxa"/>
            <w:tcMar>
              <w:top w:w="90" w:type="dxa"/>
              <w:left w:w="90" w:type="dxa"/>
              <w:bottom w:w="90" w:type="dxa"/>
              <w:right w:w="90" w:type="dxa"/>
            </w:tcMar>
            <w:vAlign w:val="center"/>
          </w:tcPr>
          <w:p w14:paraId="7A2BC526" w14:textId="77777777" w:rsidR="00A6443C" w:rsidRDefault="00A6443C" w:rsidP="00A6443C">
            <w:pPr>
              <w:pStyle w:val="ListParagraph"/>
              <w:spacing w:before="120" w:after="120" w:line="360" w:lineRule="auto"/>
              <w:ind w:left="0"/>
              <w:jc w:val="both"/>
            </w:pPr>
            <w:r>
              <w:t>Lambda WebSocket, index.html và test_websocket.html.</w:t>
            </w:r>
          </w:p>
        </w:tc>
      </w:tr>
      <w:tr w:rsidR="00A6443C" w14:paraId="39D387E6" w14:textId="77777777" w:rsidTr="00A6443C">
        <w:trPr>
          <w:cantSplit/>
          <w:jc w:val="center"/>
        </w:trPr>
        <w:tc>
          <w:tcPr>
            <w:tcW w:w="3402" w:type="dxa"/>
            <w:tcMar>
              <w:top w:w="90" w:type="dxa"/>
              <w:left w:w="90" w:type="dxa"/>
              <w:bottom w:w="90" w:type="dxa"/>
              <w:right w:w="90" w:type="dxa"/>
            </w:tcMar>
            <w:vAlign w:val="center"/>
          </w:tcPr>
          <w:p w14:paraId="6F998F78" w14:textId="77777777" w:rsidR="00A6443C" w:rsidRDefault="00A6443C" w:rsidP="001A2DC2">
            <w:pPr>
              <w:spacing w:before="60" w:after="60" w:line="252" w:lineRule="auto"/>
            </w:pPr>
            <w:r>
              <w:t>code/TanPhat</w:t>
            </w:r>
          </w:p>
        </w:tc>
        <w:tc>
          <w:tcPr>
            <w:tcW w:w="5953" w:type="dxa"/>
            <w:tcMar>
              <w:top w:w="90" w:type="dxa"/>
              <w:left w:w="90" w:type="dxa"/>
              <w:bottom w:w="90" w:type="dxa"/>
              <w:right w:w="90" w:type="dxa"/>
            </w:tcMar>
            <w:vAlign w:val="center"/>
          </w:tcPr>
          <w:p w14:paraId="7121D41E" w14:textId="77777777" w:rsidR="00A6443C" w:rsidRDefault="00A6443C" w:rsidP="00A6443C">
            <w:pPr>
              <w:pStyle w:val="ListParagraph"/>
              <w:spacing w:before="120" w:after="120" w:line="360" w:lineRule="auto"/>
              <w:ind w:left="0"/>
              <w:jc w:val="both"/>
            </w:pPr>
            <w:r>
              <w:t>Lambda kiểm tra echo, SNS và callback.</w:t>
            </w:r>
          </w:p>
        </w:tc>
      </w:tr>
      <w:tr w:rsidR="00A6443C" w14:paraId="3D8391FA" w14:textId="77777777" w:rsidTr="00A6443C">
        <w:trPr>
          <w:cantSplit/>
          <w:jc w:val="center"/>
        </w:trPr>
        <w:tc>
          <w:tcPr>
            <w:tcW w:w="3402" w:type="dxa"/>
            <w:tcMar>
              <w:top w:w="90" w:type="dxa"/>
              <w:left w:w="90" w:type="dxa"/>
              <w:bottom w:w="90" w:type="dxa"/>
              <w:right w:w="90" w:type="dxa"/>
            </w:tcMar>
            <w:vAlign w:val="center"/>
          </w:tcPr>
          <w:p w14:paraId="031145EB" w14:textId="77777777" w:rsidR="00A6443C" w:rsidRDefault="00A6443C" w:rsidP="001A2DC2">
            <w:pPr>
              <w:spacing w:before="60" w:after="60" w:line="252" w:lineRule="auto"/>
            </w:pPr>
            <w:r>
              <w:t>config/TanPhat/Week_01</w:t>
            </w:r>
          </w:p>
        </w:tc>
        <w:tc>
          <w:tcPr>
            <w:tcW w:w="5953" w:type="dxa"/>
            <w:tcMar>
              <w:top w:w="90" w:type="dxa"/>
              <w:left w:w="90" w:type="dxa"/>
              <w:bottom w:w="90" w:type="dxa"/>
              <w:right w:w="90" w:type="dxa"/>
            </w:tcMar>
            <w:vAlign w:val="center"/>
          </w:tcPr>
          <w:p w14:paraId="48B40729" w14:textId="77777777" w:rsidR="00A6443C" w:rsidRDefault="00A6443C" w:rsidP="00A6443C">
            <w:pPr>
              <w:pStyle w:val="ListParagraph"/>
              <w:spacing w:before="120" w:after="120" w:line="360" w:lineRule="auto"/>
              <w:ind w:left="0"/>
              <w:jc w:val="both"/>
            </w:pPr>
            <w:r>
              <w:t>Định nghĩa ASL Pass, Invoke Lambda và Callback.</w:t>
            </w:r>
          </w:p>
        </w:tc>
      </w:tr>
      <w:tr w:rsidR="00A6443C" w14:paraId="4C893F29" w14:textId="77777777" w:rsidTr="00A6443C">
        <w:trPr>
          <w:cantSplit/>
          <w:jc w:val="center"/>
        </w:trPr>
        <w:tc>
          <w:tcPr>
            <w:tcW w:w="3402" w:type="dxa"/>
            <w:tcMar>
              <w:top w:w="90" w:type="dxa"/>
              <w:left w:w="90" w:type="dxa"/>
              <w:bottom w:w="90" w:type="dxa"/>
              <w:right w:w="90" w:type="dxa"/>
            </w:tcMar>
            <w:vAlign w:val="center"/>
          </w:tcPr>
          <w:p w14:paraId="7B840BBE" w14:textId="77777777" w:rsidR="00A6443C" w:rsidRDefault="00A6443C" w:rsidP="001A2DC2">
            <w:pPr>
              <w:spacing w:before="60" w:after="60" w:line="252" w:lineRule="auto"/>
            </w:pPr>
            <w:r>
              <w:t>samples/TanPhat/Week_01</w:t>
            </w:r>
          </w:p>
        </w:tc>
        <w:tc>
          <w:tcPr>
            <w:tcW w:w="5953" w:type="dxa"/>
            <w:tcMar>
              <w:top w:w="90" w:type="dxa"/>
              <w:left w:w="90" w:type="dxa"/>
              <w:bottom w:w="90" w:type="dxa"/>
              <w:right w:w="90" w:type="dxa"/>
            </w:tcMar>
            <w:vAlign w:val="center"/>
          </w:tcPr>
          <w:p w14:paraId="13C375C2" w14:textId="77777777" w:rsidR="00A6443C" w:rsidRDefault="00A6443C" w:rsidP="00A6443C">
            <w:pPr>
              <w:pStyle w:val="ListParagraph"/>
              <w:spacing w:before="120" w:after="120" w:line="360" w:lineRule="auto"/>
              <w:ind w:left="0"/>
              <w:jc w:val="both"/>
            </w:pPr>
            <w:r>
              <w:t>Đầu vào workflow và sự kiện thử Lambda.</w:t>
            </w:r>
          </w:p>
        </w:tc>
      </w:tr>
      <w:tr w:rsidR="00A6443C" w14:paraId="7B372602" w14:textId="77777777" w:rsidTr="00A6443C">
        <w:trPr>
          <w:cantSplit/>
          <w:jc w:val="center"/>
        </w:trPr>
        <w:tc>
          <w:tcPr>
            <w:tcW w:w="3402" w:type="dxa"/>
            <w:tcMar>
              <w:top w:w="90" w:type="dxa"/>
              <w:left w:w="90" w:type="dxa"/>
              <w:bottom w:w="90" w:type="dxa"/>
              <w:right w:w="90" w:type="dxa"/>
            </w:tcMar>
            <w:vAlign w:val="center"/>
          </w:tcPr>
          <w:p w14:paraId="5F1BE986" w14:textId="77777777" w:rsidR="00A6443C" w:rsidRDefault="00A6443C" w:rsidP="001A2DC2">
            <w:pPr>
              <w:spacing w:before="60" w:after="60" w:line="252" w:lineRule="auto"/>
            </w:pPr>
            <w:r>
              <w:t>evidence</w:t>
            </w:r>
          </w:p>
        </w:tc>
        <w:tc>
          <w:tcPr>
            <w:tcW w:w="5953" w:type="dxa"/>
            <w:tcMar>
              <w:top w:w="90" w:type="dxa"/>
              <w:left w:w="90" w:type="dxa"/>
              <w:bottom w:w="90" w:type="dxa"/>
              <w:right w:w="90" w:type="dxa"/>
            </w:tcMar>
            <w:vAlign w:val="center"/>
          </w:tcPr>
          <w:p w14:paraId="4CDAA6A0" w14:textId="77777777" w:rsidR="00A6443C" w:rsidRDefault="00A6443C" w:rsidP="00A6443C">
            <w:pPr>
              <w:pStyle w:val="ListParagraph"/>
              <w:spacing w:before="120" w:after="120" w:line="360" w:lineRule="auto"/>
              <w:ind w:left="0"/>
              <w:jc w:val="both"/>
            </w:pPr>
            <w:r>
              <w:t>27 ảnh của TV1 và 30 ảnh của TV2.</w:t>
            </w:r>
          </w:p>
        </w:tc>
      </w:tr>
      <w:tr w:rsidR="00A6443C" w14:paraId="1577C860" w14:textId="77777777" w:rsidTr="00A6443C">
        <w:trPr>
          <w:cantSplit/>
          <w:jc w:val="center"/>
        </w:trPr>
        <w:tc>
          <w:tcPr>
            <w:tcW w:w="3402" w:type="dxa"/>
            <w:tcMar>
              <w:top w:w="90" w:type="dxa"/>
              <w:left w:w="90" w:type="dxa"/>
              <w:bottom w:w="90" w:type="dxa"/>
              <w:right w:w="90" w:type="dxa"/>
            </w:tcMar>
            <w:vAlign w:val="center"/>
          </w:tcPr>
          <w:p w14:paraId="0DBA0B6C" w14:textId="77777777" w:rsidR="00A6443C" w:rsidRDefault="00A6443C" w:rsidP="001A2DC2">
            <w:pPr>
              <w:spacing w:before="60" w:after="60" w:line="252" w:lineRule="auto"/>
            </w:pPr>
            <w:r>
              <w:t>worklog</w:t>
            </w:r>
          </w:p>
        </w:tc>
        <w:tc>
          <w:tcPr>
            <w:tcW w:w="5953" w:type="dxa"/>
            <w:tcMar>
              <w:top w:w="90" w:type="dxa"/>
              <w:left w:w="90" w:type="dxa"/>
              <w:bottom w:w="90" w:type="dxa"/>
              <w:right w:w="90" w:type="dxa"/>
            </w:tcMar>
            <w:vAlign w:val="center"/>
          </w:tcPr>
          <w:p w14:paraId="3554E8E7" w14:textId="77777777" w:rsidR="00A6443C" w:rsidRDefault="00A6443C" w:rsidP="00A6443C">
            <w:pPr>
              <w:pStyle w:val="ListParagraph"/>
              <w:spacing w:before="120" w:after="120" w:line="360" w:lineRule="auto"/>
              <w:ind w:left="0"/>
              <w:jc w:val="both"/>
            </w:pPr>
            <w:r>
              <w:t>Nhật ký tuần 1 của từng thành viên.</w:t>
            </w:r>
          </w:p>
        </w:tc>
      </w:tr>
    </w:tbl>
    <w:p w14:paraId="0369FEF8" w14:textId="77777777" w:rsidR="00935902" w:rsidRPr="00935902" w:rsidRDefault="00935902" w:rsidP="00935902"/>
    <w:sectPr w:rsidR="00935902" w:rsidRPr="00935902" w:rsidSect="00D829F5">
      <w:headerReference w:type="default" r:id="rId22"/>
      <w:pgSz w:w="11907" w:h="16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F1AF0" w14:textId="77777777" w:rsidR="0060547E" w:rsidRDefault="0060547E">
      <w:pPr>
        <w:spacing w:line="240" w:lineRule="auto"/>
      </w:pPr>
      <w:r>
        <w:separator/>
      </w:r>
    </w:p>
  </w:endnote>
  <w:endnote w:type="continuationSeparator" w:id="0">
    <w:p w14:paraId="01AEAEAF" w14:textId="77777777" w:rsidR="0060547E" w:rsidRDefault="006054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C05F" w14:textId="77777777" w:rsidR="00BE0C14"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A3EA499" w14:textId="77777777" w:rsidR="00BE0C14" w:rsidRDefault="00BE0C1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F473" w14:textId="77777777" w:rsidR="00BE0C14"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10EB079" w14:textId="77777777" w:rsidR="00BE0C14" w:rsidRDefault="00BE0C1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113003"/>
      <w:docPartObj>
        <w:docPartGallery w:val="Page Numbers (Bottom of Page)"/>
        <w:docPartUnique/>
      </w:docPartObj>
    </w:sdtPr>
    <w:sdtEndPr>
      <w:rPr>
        <w:noProof/>
      </w:rPr>
    </w:sdtEndPr>
    <w:sdtContent>
      <w:p w14:paraId="4EFBB16F" w14:textId="77777777" w:rsidR="00277103" w:rsidRDefault="002771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2C9C4" w14:textId="77777777" w:rsidR="00277103" w:rsidRDefault="0027710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CFF9" w14:textId="77777777" w:rsidR="00BE0C14"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277103">
      <w:rPr>
        <w:noProof/>
        <w:color w:val="000000"/>
      </w:rPr>
      <w:t>iii</w:t>
    </w:r>
    <w:r>
      <w:rPr>
        <w:color w:val="000000"/>
      </w:rPr>
      <w:fldChar w:fldCharType="end"/>
    </w:r>
  </w:p>
  <w:p w14:paraId="2F747B0B" w14:textId="77777777" w:rsidR="00BE0C14" w:rsidRDefault="00BE0C14">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542644"/>
      <w:docPartObj>
        <w:docPartGallery w:val="AutoText"/>
      </w:docPartObj>
    </w:sdtPr>
    <w:sdtContent>
      <w:p w14:paraId="3CD7E639" w14:textId="77777777" w:rsidR="00BE0C14" w:rsidRDefault="00086A97" w:rsidP="00086A97">
        <w:pPr>
          <w:pStyle w:val="Footer"/>
          <w:jc w:val="right"/>
        </w:pPr>
        <w:r>
          <w:t xml:space="preserve">Trang </w:t>
        </w:r>
        <w:r>
          <w:fldChar w:fldCharType="begin"/>
        </w:r>
        <w:r>
          <w:instrText xml:space="preserve"> PAGE   \* MERGEFORMAT </w:instrText>
        </w:r>
        <w:r>
          <w:fldChar w:fldCharType="separate"/>
        </w:r>
        <w:r>
          <w:t>2</w:t>
        </w:r>
        <w:r>
          <w:fldChar w:fldCharType="end"/>
        </w:r>
      </w:p>
    </w:sdtContent>
  </w:sdt>
  <w:p w14:paraId="41A7E1FD" w14:textId="77777777" w:rsidR="00BE0C14" w:rsidRDefault="00BE0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9A119" w14:textId="77777777" w:rsidR="0060547E" w:rsidRDefault="0060547E">
      <w:pPr>
        <w:spacing w:after="0"/>
      </w:pPr>
      <w:r>
        <w:separator/>
      </w:r>
    </w:p>
  </w:footnote>
  <w:footnote w:type="continuationSeparator" w:id="0">
    <w:p w14:paraId="108E4254" w14:textId="77777777" w:rsidR="0060547E" w:rsidRDefault="006054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00CB" w14:textId="77777777" w:rsidR="00BE0C14" w:rsidRDefault="00BE0C14">
    <w:pPr>
      <w:pStyle w:val="Header"/>
      <w:jc w:val="center"/>
    </w:pPr>
  </w:p>
  <w:p w14:paraId="219926F1" w14:textId="77777777" w:rsidR="00BE0C14" w:rsidRDefault="00BE0C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A423" w14:textId="77777777" w:rsidR="00BE0C14" w:rsidRDefault="00BE0C14">
    <w:pPr>
      <w:pStyle w:val="Header"/>
      <w:jc w:val="center"/>
    </w:pPr>
  </w:p>
  <w:p w14:paraId="071BB4BA" w14:textId="77777777" w:rsidR="00BE0C14" w:rsidRDefault="00BE0C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7944" w14:textId="77777777" w:rsidR="00277103" w:rsidRDefault="00277103">
    <w:pPr>
      <w:pStyle w:val="Header"/>
      <w:jc w:val="center"/>
    </w:pPr>
  </w:p>
  <w:p w14:paraId="0F5612F4" w14:textId="77777777" w:rsidR="00277103" w:rsidRDefault="0027710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2024" w14:textId="77777777" w:rsidR="00BE0C14" w:rsidRDefault="00D829F5" w:rsidP="00E56EBB">
    <w:pPr>
      <w:pStyle w:val="Header"/>
      <w:pBdr>
        <w:bottom w:val="single" w:sz="6" w:space="1" w:color="auto"/>
      </w:pBdr>
    </w:pPr>
    <w:r>
      <w:t>PHẦN MỞ ĐẦU</w:t>
    </w:r>
  </w:p>
  <w:p w14:paraId="3F52CE95" w14:textId="77777777" w:rsidR="00BE0C14" w:rsidRDefault="00BE0C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DEEF5" w14:textId="77777777" w:rsidR="00E56EBB" w:rsidRDefault="00E56EBB" w:rsidP="00E56EBB">
    <w:pPr>
      <w:pStyle w:val="Header"/>
      <w:pBdr>
        <w:bottom w:val="single" w:sz="6" w:space="1" w:color="auto"/>
      </w:pBdr>
    </w:pPr>
    <w:r>
      <w:t>CHƯƠNG 2: MÔ HÌNH HÓA YÊU CẦU</w:t>
    </w:r>
  </w:p>
  <w:p w14:paraId="74751B85" w14:textId="77777777" w:rsidR="00E56EBB" w:rsidRDefault="00E56EB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AD8F" w14:textId="77777777" w:rsidR="00F1527F" w:rsidRDefault="00F152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1353"/>
        </w:tabs>
        <w:ind w:left="1353" w:hanging="360"/>
      </w:pPr>
      <w:rPr>
        <w:rFonts w:ascii="Symbol" w:hAnsi="Symbol" w:hint="default"/>
      </w:rPr>
    </w:lvl>
  </w:abstractNum>
  <w:abstractNum w:abstractNumId="1" w15:restartNumberingAfterBreak="0">
    <w:nsid w:val="00AD16A3"/>
    <w:multiLevelType w:val="multilevel"/>
    <w:tmpl w:val="E678511E"/>
    <w:lvl w:ilvl="0">
      <w:start w:val="1"/>
      <w:numFmt w:val="bullet"/>
      <w:lvlText w:val="-"/>
      <w:lvlJc w:val="left"/>
      <w:pPr>
        <w:ind w:left="1440" w:hanging="360"/>
      </w:pPr>
      <w:rPr>
        <w:rFonts w:ascii="Times New Roman" w:eastAsiaTheme="minorHAnsi" w:hAnsi="Times New Roman" w:cs="Times New Roman" w:hint="default"/>
      </w:rPr>
    </w:lvl>
    <w:lvl w:ilvl="1">
      <w:numFmt w:val="bullet"/>
      <w:lvlText w:val="-"/>
      <w:lvlJc w:val="left"/>
      <w:pPr>
        <w:ind w:left="2160" w:hanging="360"/>
      </w:pPr>
      <w:rPr>
        <w:rFonts w:ascii="Times New Roman" w:eastAsiaTheme="minorHAnsi" w:hAnsi="Times New Roman"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0B5588B"/>
    <w:multiLevelType w:val="hybridMultilevel"/>
    <w:tmpl w:val="46BE639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0FB5799"/>
    <w:multiLevelType w:val="hybridMultilevel"/>
    <w:tmpl w:val="823819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344603"/>
    <w:multiLevelType w:val="hybridMultilevel"/>
    <w:tmpl w:val="387AFF9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1596BFE"/>
    <w:multiLevelType w:val="multilevel"/>
    <w:tmpl w:val="01596BF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01891BC2"/>
    <w:multiLevelType w:val="multilevel"/>
    <w:tmpl w:val="01891BC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02DF6176"/>
    <w:multiLevelType w:val="hybridMultilevel"/>
    <w:tmpl w:val="8384FB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4486594"/>
    <w:multiLevelType w:val="multilevel"/>
    <w:tmpl w:val="04486594"/>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5A0089B"/>
    <w:multiLevelType w:val="hybridMultilevel"/>
    <w:tmpl w:val="BD528DE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64707FA"/>
    <w:multiLevelType w:val="hybridMultilevel"/>
    <w:tmpl w:val="6DA6ED4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98206A"/>
    <w:multiLevelType w:val="multilevel"/>
    <w:tmpl w:val="0698206A"/>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7D060E0"/>
    <w:multiLevelType w:val="multilevel"/>
    <w:tmpl w:val="07D060E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08B71251"/>
    <w:multiLevelType w:val="hybridMultilevel"/>
    <w:tmpl w:val="BBAC31A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F8B75DE"/>
    <w:multiLevelType w:val="hybridMultilevel"/>
    <w:tmpl w:val="0BD8D9C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035752A"/>
    <w:multiLevelType w:val="hybridMultilevel"/>
    <w:tmpl w:val="2F843D1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1EE7DFD"/>
    <w:multiLevelType w:val="hybridMultilevel"/>
    <w:tmpl w:val="582ACD4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39B54E5"/>
    <w:multiLevelType w:val="hybridMultilevel"/>
    <w:tmpl w:val="36E65CA0"/>
    <w:lvl w:ilvl="0" w:tplc="226A835E">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4A0694D"/>
    <w:multiLevelType w:val="hybridMultilevel"/>
    <w:tmpl w:val="D8C4662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57B3A0B"/>
    <w:multiLevelType w:val="hybridMultilevel"/>
    <w:tmpl w:val="E302554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95E5409"/>
    <w:multiLevelType w:val="multilevel"/>
    <w:tmpl w:val="542A5F84"/>
    <w:lvl w:ilvl="0">
      <w:start w:val="1"/>
      <w:numFmt w:val="decimal"/>
      <w:pStyle w:val="Heading21"/>
      <w:lvlText w:val="%1."/>
      <w:lvlJc w:val="left"/>
      <w:pPr>
        <w:ind w:left="360" w:hanging="360"/>
      </w:pPr>
      <w:rPr>
        <w:rFonts w:hint="default"/>
      </w:rPr>
    </w:lvl>
    <w:lvl w:ilvl="1">
      <w:start w:val="1"/>
      <w:numFmt w:val="decimal"/>
      <w:pStyle w:val="Heading31"/>
      <w:isLgl/>
      <w:suff w:val="space"/>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19F75887"/>
    <w:multiLevelType w:val="multilevel"/>
    <w:tmpl w:val="19F7588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1B48565F"/>
    <w:multiLevelType w:val="hybridMultilevel"/>
    <w:tmpl w:val="72FA858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BAC57A0"/>
    <w:multiLevelType w:val="hybridMultilevel"/>
    <w:tmpl w:val="DA98B1F2"/>
    <w:lvl w:ilvl="0" w:tplc="010C74C6">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BC3465A"/>
    <w:multiLevelType w:val="hybridMultilevel"/>
    <w:tmpl w:val="085C0BB4"/>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CDB24A1"/>
    <w:multiLevelType w:val="multilevel"/>
    <w:tmpl w:val="1CDB24A1"/>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1CFB7383"/>
    <w:multiLevelType w:val="multilevel"/>
    <w:tmpl w:val="1CFB738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1D3B049F"/>
    <w:multiLevelType w:val="hybridMultilevel"/>
    <w:tmpl w:val="D3307E22"/>
    <w:lvl w:ilvl="0" w:tplc="010C74C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EAB3816"/>
    <w:multiLevelType w:val="multilevel"/>
    <w:tmpl w:val="1EAB3816"/>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200E0267"/>
    <w:multiLevelType w:val="multilevel"/>
    <w:tmpl w:val="200E0267"/>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202F6608"/>
    <w:multiLevelType w:val="multilevel"/>
    <w:tmpl w:val="BE507B68"/>
    <w:lvl w:ilvl="0">
      <w:start w:val="1"/>
      <w:numFmt w:val="decimal"/>
      <w:lvlText w:val="%1. "/>
      <w:lvlJc w:val="left"/>
      <w:pPr>
        <w:tabs>
          <w:tab w:val="left" w:pos="360"/>
        </w:tabs>
        <w:ind w:left="0" w:firstLine="0"/>
      </w:pPr>
      <w:rPr>
        <w:rFonts w:hint="default"/>
      </w:rPr>
    </w:lvl>
    <w:lvl w:ilvl="1">
      <w:start w:val="1"/>
      <w:numFmt w:val="decimal"/>
      <w:lvlText w:val="%1.%2."/>
      <w:lvlJc w:val="left"/>
      <w:pPr>
        <w:tabs>
          <w:tab w:val="left" w:pos="504"/>
        </w:tabs>
        <w:ind w:left="0" w:firstLine="0"/>
      </w:pPr>
      <w:rPr>
        <w:rFonts w:hint="default"/>
      </w:rPr>
    </w:lvl>
    <w:lvl w:ilvl="2">
      <w:start w:val="1"/>
      <w:numFmt w:val="decimal"/>
      <w:lvlText w:val="%1.%2.%3. "/>
      <w:lvlJc w:val="left"/>
      <w:pPr>
        <w:tabs>
          <w:tab w:val="left" w:pos="720"/>
        </w:tabs>
        <w:ind w:left="0" w:firstLine="0"/>
      </w:pPr>
      <w:rPr>
        <w:rFonts w:hint="default"/>
      </w:rPr>
    </w:lvl>
    <w:lvl w:ilvl="3">
      <w:start w:val="1"/>
      <w:numFmt w:val="lowerLetter"/>
      <w:lvlText w:val="%4)"/>
      <w:lvlJc w:val="left"/>
      <w:pPr>
        <w:tabs>
          <w:tab w:val="left" w:pos="288"/>
        </w:tabs>
        <w:ind w:left="0" w:firstLine="0"/>
      </w:pPr>
      <w:rPr>
        <w:rFonts w:hint="default"/>
      </w:rPr>
    </w:lvl>
    <w:lvl w:ilvl="4">
      <w:start w:val="1"/>
      <w:numFmt w:val="decimal"/>
      <w:lvlText w:val="(%5)"/>
      <w:lvlJc w:val="left"/>
      <w:pPr>
        <w:tabs>
          <w:tab w:val="left" w:pos="3240"/>
        </w:tabs>
        <w:ind w:left="2880" w:firstLine="0"/>
      </w:pPr>
      <w:rPr>
        <w:rFonts w:hint="default"/>
      </w:rPr>
    </w:lvl>
    <w:lvl w:ilvl="5">
      <w:start w:val="1"/>
      <w:numFmt w:val="lowerLetter"/>
      <w:lvlText w:val="(%6)"/>
      <w:lvlJc w:val="left"/>
      <w:pPr>
        <w:tabs>
          <w:tab w:val="left" w:pos="3960"/>
        </w:tabs>
        <w:ind w:left="3600" w:firstLine="0"/>
      </w:pPr>
      <w:rPr>
        <w:rFonts w:hint="default"/>
      </w:rPr>
    </w:lvl>
    <w:lvl w:ilvl="6">
      <w:start w:val="1"/>
      <w:numFmt w:val="lowerRoman"/>
      <w:lvlText w:val="(%7)"/>
      <w:lvlJc w:val="left"/>
      <w:pPr>
        <w:tabs>
          <w:tab w:val="left" w:pos="468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abstractNum w:abstractNumId="31" w15:restartNumberingAfterBreak="0">
    <w:nsid w:val="21090643"/>
    <w:multiLevelType w:val="multilevel"/>
    <w:tmpl w:val="21090643"/>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22204C28"/>
    <w:multiLevelType w:val="multilevel"/>
    <w:tmpl w:val="22204C2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3" w15:restartNumberingAfterBreak="0">
    <w:nsid w:val="22D922DC"/>
    <w:multiLevelType w:val="multilevel"/>
    <w:tmpl w:val="22D922D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4" w15:restartNumberingAfterBreak="0">
    <w:nsid w:val="22F435B4"/>
    <w:multiLevelType w:val="multilevel"/>
    <w:tmpl w:val="22F435B4"/>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253C2C0C"/>
    <w:multiLevelType w:val="multilevel"/>
    <w:tmpl w:val="253C2C0C"/>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25707CEA"/>
    <w:multiLevelType w:val="multilevel"/>
    <w:tmpl w:val="25707CEA"/>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278B47DB"/>
    <w:multiLevelType w:val="multilevel"/>
    <w:tmpl w:val="278B47DB"/>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290A2A12"/>
    <w:multiLevelType w:val="multilevel"/>
    <w:tmpl w:val="290A2A12"/>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29B66B89"/>
    <w:multiLevelType w:val="multilevel"/>
    <w:tmpl w:val="29B66B89"/>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2A8D1803"/>
    <w:multiLevelType w:val="hybridMultilevel"/>
    <w:tmpl w:val="CE566F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B620FB4"/>
    <w:multiLevelType w:val="multilevel"/>
    <w:tmpl w:val="2B620FB4"/>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2BF33AB4"/>
    <w:multiLevelType w:val="multilevel"/>
    <w:tmpl w:val="2BF33AB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3" w15:restartNumberingAfterBreak="0">
    <w:nsid w:val="2C8A743D"/>
    <w:multiLevelType w:val="hybridMultilevel"/>
    <w:tmpl w:val="479ED386"/>
    <w:lvl w:ilvl="0" w:tplc="FF8A170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6250C8"/>
    <w:multiLevelType w:val="multilevel"/>
    <w:tmpl w:val="2D6250C8"/>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2D8E5D6D"/>
    <w:multiLevelType w:val="hybridMultilevel"/>
    <w:tmpl w:val="B8DA147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0014AA2"/>
    <w:multiLevelType w:val="hybridMultilevel"/>
    <w:tmpl w:val="C952E3E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0365153"/>
    <w:multiLevelType w:val="multilevel"/>
    <w:tmpl w:val="3036515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318A45CB"/>
    <w:multiLevelType w:val="hybridMultilevel"/>
    <w:tmpl w:val="9F9229C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18E5162"/>
    <w:multiLevelType w:val="hybridMultilevel"/>
    <w:tmpl w:val="B7E2E41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3870A72"/>
    <w:multiLevelType w:val="hybridMultilevel"/>
    <w:tmpl w:val="B6B276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44049B7"/>
    <w:multiLevelType w:val="multilevel"/>
    <w:tmpl w:val="344049B7"/>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34A728D6"/>
    <w:multiLevelType w:val="hybridMultilevel"/>
    <w:tmpl w:val="B808993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5B65877"/>
    <w:multiLevelType w:val="hybridMultilevel"/>
    <w:tmpl w:val="2B6AF6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7C53BB6"/>
    <w:multiLevelType w:val="hybridMultilevel"/>
    <w:tmpl w:val="01C88D2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8BE1DFC"/>
    <w:multiLevelType w:val="multilevel"/>
    <w:tmpl w:val="38BE1DF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6" w15:restartNumberingAfterBreak="0">
    <w:nsid w:val="390C3C11"/>
    <w:multiLevelType w:val="multilevel"/>
    <w:tmpl w:val="390C3C11"/>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3923324D"/>
    <w:multiLevelType w:val="hybridMultilevel"/>
    <w:tmpl w:val="FFD89A0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9F079BE"/>
    <w:multiLevelType w:val="multilevel"/>
    <w:tmpl w:val="39F079B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9" w15:restartNumberingAfterBreak="0">
    <w:nsid w:val="3ACC5947"/>
    <w:multiLevelType w:val="multilevel"/>
    <w:tmpl w:val="3ACC594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0" w15:restartNumberingAfterBreak="0">
    <w:nsid w:val="40293100"/>
    <w:multiLevelType w:val="hybridMultilevel"/>
    <w:tmpl w:val="0BB695E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0AF3B90"/>
    <w:multiLevelType w:val="multilevel"/>
    <w:tmpl w:val="40AF3B90"/>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41D7168D"/>
    <w:multiLevelType w:val="multilevel"/>
    <w:tmpl w:val="41D7168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3" w15:restartNumberingAfterBreak="0">
    <w:nsid w:val="42D778D4"/>
    <w:multiLevelType w:val="hybridMultilevel"/>
    <w:tmpl w:val="422296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6EF7001"/>
    <w:multiLevelType w:val="hybridMultilevel"/>
    <w:tmpl w:val="5F56F65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7607CE9"/>
    <w:multiLevelType w:val="multilevel"/>
    <w:tmpl w:val="47607CE9"/>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48965C9D"/>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48D12FC3"/>
    <w:multiLevelType w:val="hybridMultilevel"/>
    <w:tmpl w:val="0B20159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A305CD4"/>
    <w:multiLevelType w:val="hybridMultilevel"/>
    <w:tmpl w:val="F81E510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4CCA29AC"/>
    <w:multiLevelType w:val="multilevel"/>
    <w:tmpl w:val="4CCA29A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0" w15:restartNumberingAfterBreak="0">
    <w:nsid w:val="4DA5010D"/>
    <w:multiLevelType w:val="multilevel"/>
    <w:tmpl w:val="4DA5010D"/>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4E9A343B"/>
    <w:multiLevelType w:val="hybridMultilevel"/>
    <w:tmpl w:val="D2385A8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EEC6BBE"/>
    <w:multiLevelType w:val="hybridMultilevel"/>
    <w:tmpl w:val="6B74B57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4F040F75"/>
    <w:multiLevelType w:val="multilevel"/>
    <w:tmpl w:val="4F040F75"/>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4" w15:restartNumberingAfterBreak="0">
    <w:nsid w:val="4F791DF8"/>
    <w:multiLevelType w:val="multilevel"/>
    <w:tmpl w:val="4F791DF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5" w15:restartNumberingAfterBreak="0">
    <w:nsid w:val="503D005A"/>
    <w:multiLevelType w:val="multilevel"/>
    <w:tmpl w:val="503D005A"/>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51137FC3"/>
    <w:multiLevelType w:val="hybridMultilevel"/>
    <w:tmpl w:val="6CE61F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447795A"/>
    <w:multiLevelType w:val="multilevel"/>
    <w:tmpl w:val="5447795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8" w15:restartNumberingAfterBreak="0">
    <w:nsid w:val="5449395E"/>
    <w:multiLevelType w:val="hybridMultilevel"/>
    <w:tmpl w:val="2A9AA6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5D06469"/>
    <w:multiLevelType w:val="hybridMultilevel"/>
    <w:tmpl w:val="D85CD18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7286904"/>
    <w:multiLevelType w:val="multilevel"/>
    <w:tmpl w:val="57286904"/>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5A7C02A1"/>
    <w:multiLevelType w:val="hybridMultilevel"/>
    <w:tmpl w:val="06CE87F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AB9268E"/>
    <w:multiLevelType w:val="multilevel"/>
    <w:tmpl w:val="28EE7FA8"/>
    <w:lvl w:ilvl="0">
      <w:start w:val="1"/>
      <w:numFmt w:val="bullet"/>
      <w:lvlText w:val="-"/>
      <w:lvlJc w:val="left"/>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3" w15:restartNumberingAfterBreak="0">
    <w:nsid w:val="5BBF0774"/>
    <w:multiLevelType w:val="hybridMultilevel"/>
    <w:tmpl w:val="30DCF2D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5BEC366D"/>
    <w:multiLevelType w:val="hybridMultilevel"/>
    <w:tmpl w:val="530458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D060403"/>
    <w:multiLevelType w:val="multilevel"/>
    <w:tmpl w:val="5D06040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6" w15:restartNumberingAfterBreak="0">
    <w:nsid w:val="5DD61352"/>
    <w:multiLevelType w:val="multilevel"/>
    <w:tmpl w:val="5DD6135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7" w15:restartNumberingAfterBreak="0">
    <w:nsid w:val="5E4666B7"/>
    <w:multiLevelType w:val="hybridMultilevel"/>
    <w:tmpl w:val="7574878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5E6E7DF3"/>
    <w:multiLevelType w:val="multilevel"/>
    <w:tmpl w:val="5E6E7DF3"/>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601A2007"/>
    <w:multiLevelType w:val="multilevel"/>
    <w:tmpl w:val="601A200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0" w15:restartNumberingAfterBreak="0">
    <w:nsid w:val="60D0663C"/>
    <w:multiLevelType w:val="hybridMultilevel"/>
    <w:tmpl w:val="A1722DA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1FD795B"/>
    <w:multiLevelType w:val="multilevel"/>
    <w:tmpl w:val="61FD795B"/>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62191695"/>
    <w:multiLevelType w:val="hybridMultilevel"/>
    <w:tmpl w:val="F34E83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625B1958"/>
    <w:multiLevelType w:val="multilevel"/>
    <w:tmpl w:val="756897B0"/>
    <w:lvl w:ilvl="0">
      <w:start w:val="1"/>
      <w:numFmt w:val="decimal"/>
      <w:pStyle w:val="Heading1"/>
      <w:suff w:val="space"/>
      <w:lvlText w:val="CHƯƠNG %1: "/>
      <w:lvlJc w:val="left"/>
      <w:pPr>
        <w:ind w:left="1826" w:hanging="408"/>
      </w:pPr>
      <w:rPr>
        <w:rFonts w:hint="default"/>
        <w:i w:val="0"/>
        <w:iCs w:val="0"/>
      </w:rPr>
    </w:lvl>
    <w:lvl w:ilvl="1">
      <w:start w:val="1"/>
      <w:numFmt w:val="decimal"/>
      <w:pStyle w:val="Heading2"/>
      <w:suff w:val="space"/>
      <w:lvlText w:val="%1.%2. "/>
      <w:lvlJc w:val="left"/>
      <w:pPr>
        <w:ind w:left="1997" w:hanging="720"/>
      </w:pPr>
      <w:rPr>
        <w:rFonts w:hint="default"/>
      </w:rPr>
    </w:lvl>
    <w:lvl w:ilvl="2">
      <w:start w:val="1"/>
      <w:numFmt w:val="decimal"/>
      <w:pStyle w:val="Heading3"/>
      <w:suff w:val="space"/>
      <w:lvlText w:val="%1.%2.%3."/>
      <w:lvlJc w:val="left"/>
      <w:pPr>
        <w:ind w:left="2138" w:hanging="720"/>
      </w:pPr>
      <w:rPr>
        <w:rFonts w:hint="default"/>
      </w:rPr>
    </w:lvl>
    <w:lvl w:ilvl="3">
      <w:start w:val="1"/>
      <w:numFmt w:val="decimal"/>
      <w:pStyle w:val="Heading4"/>
      <w:suff w:val="space"/>
      <w:lvlText w:val="%1.%2.%3.%4."/>
      <w:lvlJc w:val="left"/>
      <w:pPr>
        <w:ind w:left="2498" w:hanging="1080"/>
      </w:pPr>
      <w:rPr>
        <w:rFonts w:hint="default"/>
      </w:rPr>
    </w:lvl>
    <w:lvl w:ilvl="4">
      <w:start w:val="1"/>
      <w:numFmt w:val="decimal"/>
      <w:lvlText w:val="%1.%2.%3.%4.%5."/>
      <w:lvlJc w:val="left"/>
      <w:pPr>
        <w:ind w:left="2498" w:hanging="1080"/>
      </w:pPr>
      <w:rPr>
        <w:rFonts w:hint="default"/>
      </w:rPr>
    </w:lvl>
    <w:lvl w:ilvl="5">
      <w:start w:val="1"/>
      <w:numFmt w:val="decimal"/>
      <w:lvlText w:val="%1.%2.%3.%4.%5.%6."/>
      <w:lvlJc w:val="left"/>
      <w:pPr>
        <w:ind w:left="2858" w:hanging="1440"/>
      </w:pPr>
      <w:rPr>
        <w:rFonts w:hint="default"/>
      </w:rPr>
    </w:lvl>
    <w:lvl w:ilvl="6">
      <w:start w:val="1"/>
      <w:numFmt w:val="decimal"/>
      <w:lvlText w:val="%1.%2.%3.%4.%5.%6.%7."/>
      <w:lvlJc w:val="left"/>
      <w:pPr>
        <w:ind w:left="2858" w:hanging="1440"/>
      </w:pPr>
      <w:rPr>
        <w:rFonts w:hint="default"/>
      </w:rPr>
    </w:lvl>
    <w:lvl w:ilvl="7">
      <w:start w:val="1"/>
      <w:numFmt w:val="decimal"/>
      <w:lvlText w:val="%1.%2.%3.%4.%5.%6.%7.%8."/>
      <w:lvlJc w:val="left"/>
      <w:pPr>
        <w:ind w:left="3218" w:hanging="1800"/>
      </w:pPr>
      <w:rPr>
        <w:rFonts w:hint="default"/>
      </w:rPr>
    </w:lvl>
    <w:lvl w:ilvl="8">
      <w:start w:val="1"/>
      <w:numFmt w:val="decimal"/>
      <w:lvlText w:val="%1.%2.%3.%4.%5.%6.%7.%8.%9."/>
      <w:lvlJc w:val="left"/>
      <w:pPr>
        <w:ind w:left="3218" w:hanging="1800"/>
      </w:pPr>
      <w:rPr>
        <w:rFonts w:hint="default"/>
      </w:rPr>
    </w:lvl>
  </w:abstractNum>
  <w:abstractNum w:abstractNumId="94" w15:restartNumberingAfterBreak="0">
    <w:nsid w:val="62C86D92"/>
    <w:multiLevelType w:val="hybridMultilevel"/>
    <w:tmpl w:val="86980A2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3771268"/>
    <w:multiLevelType w:val="hybridMultilevel"/>
    <w:tmpl w:val="C7E8CD8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63E6441A"/>
    <w:multiLevelType w:val="hybridMultilevel"/>
    <w:tmpl w:val="AFB0885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63FD2BC6"/>
    <w:multiLevelType w:val="hybridMultilevel"/>
    <w:tmpl w:val="235280E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4874E29"/>
    <w:multiLevelType w:val="hybridMultilevel"/>
    <w:tmpl w:val="8E64346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65B46D31"/>
    <w:multiLevelType w:val="hybridMultilevel"/>
    <w:tmpl w:val="82DA52D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65C62B9C"/>
    <w:multiLevelType w:val="hybridMultilevel"/>
    <w:tmpl w:val="6004E35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67DE06C7"/>
    <w:multiLevelType w:val="multilevel"/>
    <w:tmpl w:val="67DE06C7"/>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2" w15:restartNumberingAfterBreak="0">
    <w:nsid w:val="69B62EB2"/>
    <w:multiLevelType w:val="hybridMultilevel"/>
    <w:tmpl w:val="5D62E5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6D13537F"/>
    <w:multiLevelType w:val="multilevel"/>
    <w:tmpl w:val="6D13537F"/>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4" w15:restartNumberingAfterBreak="0">
    <w:nsid w:val="72BE33F9"/>
    <w:multiLevelType w:val="hybridMultilevel"/>
    <w:tmpl w:val="2A0686B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7346223F"/>
    <w:multiLevelType w:val="multilevel"/>
    <w:tmpl w:val="7346223F"/>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6" w15:restartNumberingAfterBreak="0">
    <w:nsid w:val="73C0623D"/>
    <w:multiLevelType w:val="hybridMultilevel"/>
    <w:tmpl w:val="F200701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3F01A1B"/>
    <w:multiLevelType w:val="hybridMultilevel"/>
    <w:tmpl w:val="5A4C9DF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745772DE"/>
    <w:multiLevelType w:val="hybridMultilevel"/>
    <w:tmpl w:val="22A2F67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747030D0"/>
    <w:multiLevelType w:val="hybridMultilevel"/>
    <w:tmpl w:val="A24E265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76E166B9"/>
    <w:multiLevelType w:val="hybridMultilevel"/>
    <w:tmpl w:val="3C446A9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77A12CD9"/>
    <w:multiLevelType w:val="multilevel"/>
    <w:tmpl w:val="77A12CD9"/>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2" w15:restartNumberingAfterBreak="0">
    <w:nsid w:val="7A2F42EF"/>
    <w:multiLevelType w:val="hybridMultilevel"/>
    <w:tmpl w:val="0FF8F7F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7ADE6441"/>
    <w:multiLevelType w:val="multilevel"/>
    <w:tmpl w:val="7ADE6441"/>
    <w:lvl w:ilvl="0">
      <w:start w:val="1"/>
      <w:numFmt w:val="decimal"/>
      <w:lvlText w:val="%1. "/>
      <w:lvlJc w:val="left"/>
      <w:pPr>
        <w:tabs>
          <w:tab w:val="left" w:pos="360"/>
        </w:tabs>
        <w:ind w:left="0" w:firstLine="0"/>
      </w:pPr>
      <w:rPr>
        <w:rFonts w:hint="default"/>
      </w:rPr>
    </w:lvl>
    <w:lvl w:ilvl="1">
      <w:start w:val="1"/>
      <w:numFmt w:val="decimal"/>
      <w:lvlText w:val="%1.%2."/>
      <w:lvlJc w:val="left"/>
      <w:pPr>
        <w:tabs>
          <w:tab w:val="left" w:pos="504"/>
        </w:tabs>
        <w:ind w:left="0" w:firstLine="0"/>
      </w:pPr>
      <w:rPr>
        <w:rFonts w:hint="default"/>
      </w:rPr>
    </w:lvl>
    <w:lvl w:ilvl="2">
      <w:start w:val="1"/>
      <w:numFmt w:val="decimal"/>
      <w:lvlText w:val="%1.%2.%3. "/>
      <w:lvlJc w:val="left"/>
      <w:pPr>
        <w:tabs>
          <w:tab w:val="left" w:pos="720"/>
        </w:tabs>
        <w:ind w:left="0" w:firstLine="0"/>
      </w:pPr>
      <w:rPr>
        <w:rFonts w:hint="default"/>
      </w:rPr>
    </w:lvl>
    <w:lvl w:ilvl="3">
      <w:start w:val="1"/>
      <w:numFmt w:val="lowerLetter"/>
      <w:pStyle w:val="Heading40"/>
      <w:lvlText w:val="%4)"/>
      <w:lvlJc w:val="left"/>
      <w:pPr>
        <w:tabs>
          <w:tab w:val="left" w:pos="288"/>
        </w:tabs>
        <w:ind w:left="0" w:firstLine="0"/>
      </w:pPr>
      <w:rPr>
        <w:rFonts w:hint="default"/>
      </w:rPr>
    </w:lvl>
    <w:lvl w:ilvl="4">
      <w:start w:val="1"/>
      <w:numFmt w:val="decimal"/>
      <w:pStyle w:val="Heading5"/>
      <w:lvlText w:val="(%5)"/>
      <w:lvlJc w:val="left"/>
      <w:pPr>
        <w:tabs>
          <w:tab w:val="left" w:pos="3240"/>
        </w:tabs>
        <w:ind w:left="2880" w:firstLine="0"/>
      </w:pPr>
      <w:rPr>
        <w:rFonts w:hint="default"/>
      </w:rPr>
    </w:lvl>
    <w:lvl w:ilvl="5">
      <w:start w:val="1"/>
      <w:numFmt w:val="lowerLetter"/>
      <w:pStyle w:val="Heading6"/>
      <w:lvlText w:val="(%6)"/>
      <w:lvlJc w:val="left"/>
      <w:pPr>
        <w:tabs>
          <w:tab w:val="left" w:pos="3960"/>
        </w:tabs>
        <w:ind w:left="3600" w:firstLine="0"/>
      </w:pPr>
      <w:rPr>
        <w:rFonts w:hint="default"/>
      </w:rPr>
    </w:lvl>
    <w:lvl w:ilvl="6">
      <w:start w:val="1"/>
      <w:numFmt w:val="lowerRoman"/>
      <w:pStyle w:val="Heading7"/>
      <w:lvlText w:val="(%7)"/>
      <w:lvlJc w:val="left"/>
      <w:pPr>
        <w:tabs>
          <w:tab w:val="left" w:pos="4680"/>
        </w:tabs>
        <w:ind w:left="4320" w:firstLine="0"/>
      </w:pPr>
      <w:rPr>
        <w:rFonts w:hint="default"/>
      </w:rPr>
    </w:lvl>
    <w:lvl w:ilvl="7">
      <w:start w:val="1"/>
      <w:numFmt w:val="lowerLetter"/>
      <w:pStyle w:val="Heading8"/>
      <w:lvlText w:val="(%8)"/>
      <w:lvlJc w:val="left"/>
      <w:pPr>
        <w:tabs>
          <w:tab w:val="left" w:pos="5400"/>
        </w:tabs>
        <w:ind w:left="5040" w:firstLine="0"/>
      </w:pPr>
      <w:rPr>
        <w:rFonts w:hint="default"/>
      </w:rPr>
    </w:lvl>
    <w:lvl w:ilvl="8">
      <w:start w:val="1"/>
      <w:numFmt w:val="lowerRoman"/>
      <w:pStyle w:val="Heading9"/>
      <w:lvlText w:val="(%9)"/>
      <w:lvlJc w:val="left"/>
      <w:pPr>
        <w:tabs>
          <w:tab w:val="left" w:pos="6120"/>
        </w:tabs>
        <w:ind w:left="5760" w:firstLine="0"/>
      </w:pPr>
      <w:rPr>
        <w:rFonts w:hint="default"/>
      </w:rPr>
    </w:lvl>
  </w:abstractNum>
  <w:abstractNum w:abstractNumId="114" w15:restartNumberingAfterBreak="0">
    <w:nsid w:val="7B27543E"/>
    <w:multiLevelType w:val="multilevel"/>
    <w:tmpl w:val="7B27543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5" w15:restartNumberingAfterBreak="0">
    <w:nsid w:val="7B7C0C00"/>
    <w:multiLevelType w:val="hybridMultilevel"/>
    <w:tmpl w:val="3EFA7DE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7CD70E6A"/>
    <w:multiLevelType w:val="multilevel"/>
    <w:tmpl w:val="7CD70E6A"/>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7" w15:restartNumberingAfterBreak="0">
    <w:nsid w:val="7E513D74"/>
    <w:multiLevelType w:val="hybridMultilevel"/>
    <w:tmpl w:val="9334C3D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45197068">
    <w:abstractNumId w:val="93"/>
  </w:num>
  <w:num w:numId="2" w16cid:durableId="1632444517">
    <w:abstractNumId w:val="30"/>
    <w:lvlOverride w:ilvl="0">
      <w:lvl w:ilvl="0">
        <w:start w:val="1"/>
        <w:numFmt w:val="decimal"/>
        <w:lvlText w:val="%1. "/>
        <w:lvlJc w:val="left"/>
        <w:pPr>
          <w:tabs>
            <w:tab w:val="num" w:pos="360"/>
          </w:tabs>
          <w:ind w:left="0" w:firstLine="0"/>
        </w:pPr>
        <w:rPr>
          <w:rFonts w:hint="default"/>
        </w:rPr>
      </w:lvl>
    </w:lvlOverride>
    <w:lvlOverride w:ilvl="1">
      <w:lvl w:ilvl="1">
        <w:start w:val="1"/>
        <w:numFmt w:val="decimal"/>
        <w:lvlText w:val="%1.%2."/>
        <w:lvlJc w:val="left"/>
        <w:pPr>
          <w:tabs>
            <w:tab w:val="num" w:pos="504"/>
          </w:tabs>
          <w:ind w:left="0" w:firstLine="0"/>
        </w:pPr>
        <w:rPr>
          <w:rFonts w:hint="default"/>
        </w:rPr>
      </w:lvl>
    </w:lvlOverride>
    <w:lvlOverride w:ilvl="2">
      <w:lvl w:ilvl="2">
        <w:start w:val="1"/>
        <w:numFmt w:val="decimal"/>
        <w:suff w:val="space"/>
        <w:lvlText w:val="%1.%2.%3."/>
        <w:lvlJc w:val="left"/>
        <w:pPr>
          <w:ind w:left="0" w:firstLine="0"/>
        </w:pPr>
        <w:rPr>
          <w:rFonts w:hint="default"/>
        </w:rPr>
      </w:lvl>
    </w:lvlOverride>
    <w:lvlOverride w:ilvl="3">
      <w:lvl w:ilvl="3">
        <w:start w:val="1"/>
        <w:numFmt w:val="lowerLetter"/>
        <w:lvlText w:val="%4)"/>
        <w:lvlJc w:val="left"/>
        <w:pPr>
          <w:tabs>
            <w:tab w:val="num" w:pos="288"/>
          </w:tabs>
          <w:ind w:left="0" w:firstLine="0"/>
        </w:pPr>
        <w:rPr>
          <w:rFonts w:hint="default"/>
        </w:rPr>
      </w:lvl>
    </w:lvlOverride>
    <w:lvlOverride w:ilvl="4">
      <w:lvl w:ilvl="4">
        <w:start w:val="1"/>
        <w:numFmt w:val="decimal"/>
        <w:lvlText w:val="(%5)"/>
        <w:lvlJc w:val="left"/>
        <w:pPr>
          <w:tabs>
            <w:tab w:val="num" w:pos="3240"/>
          </w:tabs>
          <w:ind w:left="2880" w:firstLine="0"/>
        </w:pPr>
        <w:rPr>
          <w:rFonts w:hint="default"/>
        </w:rPr>
      </w:lvl>
    </w:lvlOverride>
    <w:lvlOverride w:ilvl="5">
      <w:lvl w:ilvl="5">
        <w:start w:val="1"/>
        <w:numFmt w:val="lowerLetter"/>
        <w:lvlText w:val="(%6)"/>
        <w:lvlJc w:val="left"/>
        <w:pPr>
          <w:tabs>
            <w:tab w:val="num" w:pos="3960"/>
          </w:tabs>
          <w:ind w:left="3600" w:firstLine="0"/>
        </w:pPr>
        <w:rPr>
          <w:rFonts w:hint="default"/>
        </w:rPr>
      </w:lvl>
    </w:lvlOverride>
    <w:lvlOverride w:ilvl="6">
      <w:lvl w:ilvl="6">
        <w:start w:val="1"/>
        <w:numFmt w:val="lowerRoman"/>
        <w:lvlText w:val="(%7)"/>
        <w:lvlJc w:val="left"/>
        <w:pPr>
          <w:tabs>
            <w:tab w:val="num" w:pos="4680"/>
          </w:tabs>
          <w:ind w:left="4320" w:firstLine="0"/>
        </w:pPr>
        <w:rPr>
          <w:rFonts w:hint="default"/>
        </w:rPr>
      </w:lvl>
    </w:lvlOverride>
    <w:lvlOverride w:ilvl="7">
      <w:lvl w:ilvl="7">
        <w:start w:val="1"/>
        <w:numFmt w:val="lowerLetter"/>
        <w:lvlText w:val="(%8)"/>
        <w:lvlJc w:val="left"/>
        <w:pPr>
          <w:tabs>
            <w:tab w:val="num" w:pos="5400"/>
          </w:tabs>
          <w:ind w:left="5040" w:firstLine="0"/>
        </w:pPr>
        <w:rPr>
          <w:rFonts w:hint="default"/>
        </w:rPr>
      </w:lvl>
    </w:lvlOverride>
    <w:lvlOverride w:ilvl="8">
      <w:lvl w:ilvl="8">
        <w:start w:val="1"/>
        <w:numFmt w:val="lowerRoman"/>
        <w:lvlText w:val="(%9)"/>
        <w:lvlJc w:val="left"/>
        <w:pPr>
          <w:tabs>
            <w:tab w:val="num" w:pos="6120"/>
          </w:tabs>
          <w:ind w:left="5760" w:firstLine="0"/>
        </w:pPr>
        <w:rPr>
          <w:rFonts w:hint="default"/>
        </w:rPr>
      </w:lvl>
    </w:lvlOverride>
  </w:num>
  <w:num w:numId="3" w16cid:durableId="1668704728">
    <w:abstractNumId w:val="113"/>
  </w:num>
  <w:num w:numId="4" w16cid:durableId="774986839">
    <w:abstractNumId w:val="0"/>
  </w:num>
  <w:num w:numId="5" w16cid:durableId="2003192051">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463378">
    <w:abstractNumId w:val="114"/>
  </w:num>
  <w:num w:numId="7" w16cid:durableId="148522127">
    <w:abstractNumId w:val="73"/>
  </w:num>
  <w:num w:numId="8" w16cid:durableId="1773931927">
    <w:abstractNumId w:val="9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14936479">
    <w:abstractNumId w:val="34"/>
  </w:num>
  <w:num w:numId="10" w16cid:durableId="1752463366">
    <w:abstractNumId w:val="116"/>
  </w:num>
  <w:num w:numId="11" w16cid:durableId="1974014912">
    <w:abstractNumId w:val="6"/>
  </w:num>
  <w:num w:numId="12" w16cid:durableId="637993270">
    <w:abstractNumId w:val="25"/>
  </w:num>
  <w:num w:numId="13" w16cid:durableId="936905948">
    <w:abstractNumId w:val="77"/>
  </w:num>
  <w:num w:numId="14" w16cid:durableId="1487165549">
    <w:abstractNumId w:val="70"/>
  </w:num>
  <w:num w:numId="15" w16cid:durableId="161357887">
    <w:abstractNumId w:val="37"/>
  </w:num>
  <w:num w:numId="16" w16cid:durableId="961037558">
    <w:abstractNumId w:val="101"/>
  </w:num>
  <w:num w:numId="17" w16cid:durableId="1828520946">
    <w:abstractNumId w:val="91"/>
  </w:num>
  <w:num w:numId="18" w16cid:durableId="985934822">
    <w:abstractNumId w:val="86"/>
  </w:num>
  <w:num w:numId="19" w16cid:durableId="1528442607">
    <w:abstractNumId w:val="103"/>
  </w:num>
  <w:num w:numId="20" w16cid:durableId="409277605">
    <w:abstractNumId w:val="5"/>
  </w:num>
  <w:num w:numId="21" w16cid:durableId="923101719">
    <w:abstractNumId w:val="80"/>
  </w:num>
  <w:num w:numId="22" w16cid:durableId="2099400768">
    <w:abstractNumId w:val="74"/>
  </w:num>
  <w:num w:numId="23" w16cid:durableId="1830898252">
    <w:abstractNumId w:val="65"/>
  </w:num>
  <w:num w:numId="24" w16cid:durableId="2046172863">
    <w:abstractNumId w:val="21"/>
  </w:num>
  <w:num w:numId="25" w16cid:durableId="106701795">
    <w:abstractNumId w:val="39"/>
  </w:num>
  <w:num w:numId="26" w16cid:durableId="1377202044">
    <w:abstractNumId w:val="55"/>
  </w:num>
  <w:num w:numId="27" w16cid:durableId="1030183822">
    <w:abstractNumId w:val="8"/>
  </w:num>
  <w:num w:numId="28" w16cid:durableId="1490293902">
    <w:abstractNumId w:val="12"/>
  </w:num>
  <w:num w:numId="29" w16cid:durableId="1015499271">
    <w:abstractNumId w:val="61"/>
  </w:num>
  <w:num w:numId="30" w16cid:durableId="1448085263">
    <w:abstractNumId w:val="93"/>
    <w:lvlOverride w:ilvl="0">
      <w:startOverride w:val="3"/>
    </w:lvlOverride>
    <w:lvlOverride w:ilvl="1">
      <w:startOverride w:val="2"/>
    </w:lvlOverride>
    <w:lvlOverride w:ilvl="2">
      <w:startOverride w:val="3"/>
    </w:lvlOverride>
  </w:num>
  <w:num w:numId="31" w16cid:durableId="118913464">
    <w:abstractNumId w:val="85"/>
  </w:num>
  <w:num w:numId="32" w16cid:durableId="742024460">
    <w:abstractNumId w:val="31"/>
  </w:num>
  <w:num w:numId="33" w16cid:durableId="1769079940">
    <w:abstractNumId w:val="33"/>
  </w:num>
  <w:num w:numId="34" w16cid:durableId="1125779980">
    <w:abstractNumId w:val="35"/>
  </w:num>
  <w:num w:numId="35" w16cid:durableId="434132240">
    <w:abstractNumId w:val="47"/>
  </w:num>
  <w:num w:numId="36" w16cid:durableId="1085299044">
    <w:abstractNumId w:val="56"/>
  </w:num>
  <w:num w:numId="37" w16cid:durableId="164905850">
    <w:abstractNumId w:val="32"/>
  </w:num>
  <w:num w:numId="38" w16cid:durableId="891379995">
    <w:abstractNumId w:val="111"/>
  </w:num>
  <w:num w:numId="39" w16cid:durableId="821196087">
    <w:abstractNumId w:val="62"/>
  </w:num>
  <w:num w:numId="40" w16cid:durableId="560336289">
    <w:abstractNumId w:val="88"/>
  </w:num>
  <w:num w:numId="41" w16cid:durableId="438380821">
    <w:abstractNumId w:val="58"/>
  </w:num>
  <w:num w:numId="42" w16cid:durableId="2065445101">
    <w:abstractNumId w:val="36"/>
  </w:num>
  <w:num w:numId="43" w16cid:durableId="187647725">
    <w:abstractNumId w:val="28"/>
  </w:num>
  <w:num w:numId="44" w16cid:durableId="1485853950">
    <w:abstractNumId w:val="44"/>
  </w:num>
  <w:num w:numId="45" w16cid:durableId="763962330">
    <w:abstractNumId w:val="89"/>
  </w:num>
  <w:num w:numId="46" w16cid:durableId="1665472645">
    <w:abstractNumId w:val="51"/>
  </w:num>
  <w:num w:numId="47" w16cid:durableId="493036463">
    <w:abstractNumId w:val="42"/>
  </w:num>
  <w:num w:numId="48" w16cid:durableId="1331639561">
    <w:abstractNumId w:val="41"/>
  </w:num>
  <w:num w:numId="49" w16cid:durableId="987782348">
    <w:abstractNumId w:val="26"/>
  </w:num>
  <w:num w:numId="50" w16cid:durableId="1239100474">
    <w:abstractNumId w:val="11"/>
  </w:num>
  <w:num w:numId="51" w16cid:durableId="682823309">
    <w:abstractNumId w:val="69"/>
  </w:num>
  <w:num w:numId="52" w16cid:durableId="1333223030">
    <w:abstractNumId w:val="75"/>
  </w:num>
  <w:num w:numId="53" w16cid:durableId="1811945840">
    <w:abstractNumId w:val="105"/>
  </w:num>
  <w:num w:numId="54" w16cid:durableId="12192117">
    <w:abstractNumId w:val="38"/>
  </w:num>
  <w:num w:numId="55" w16cid:durableId="965627070">
    <w:abstractNumId w:val="59"/>
  </w:num>
  <w:num w:numId="56" w16cid:durableId="1356543929">
    <w:abstractNumId w:val="29"/>
  </w:num>
  <w:num w:numId="57" w16cid:durableId="956527907">
    <w:abstractNumId w:val="24"/>
  </w:num>
  <w:num w:numId="58" w16cid:durableId="467163846">
    <w:abstractNumId w:val="54"/>
  </w:num>
  <w:num w:numId="59" w16cid:durableId="1687706693">
    <w:abstractNumId w:val="16"/>
  </w:num>
  <w:num w:numId="60" w16cid:durableId="702099863">
    <w:abstractNumId w:val="57"/>
  </w:num>
  <w:num w:numId="61" w16cid:durableId="794979714">
    <w:abstractNumId w:val="100"/>
  </w:num>
  <w:num w:numId="62" w16cid:durableId="95173007">
    <w:abstractNumId w:val="102"/>
  </w:num>
  <w:num w:numId="63" w16cid:durableId="309486543">
    <w:abstractNumId w:val="67"/>
  </w:num>
  <w:num w:numId="64" w16cid:durableId="1987397378">
    <w:abstractNumId w:val="76"/>
  </w:num>
  <w:num w:numId="65" w16cid:durableId="2110268478">
    <w:abstractNumId w:val="9"/>
  </w:num>
  <w:num w:numId="66" w16cid:durableId="780997416">
    <w:abstractNumId w:val="40"/>
  </w:num>
  <w:num w:numId="67" w16cid:durableId="1952740385">
    <w:abstractNumId w:val="109"/>
  </w:num>
  <w:num w:numId="68" w16cid:durableId="2034837551">
    <w:abstractNumId w:val="83"/>
  </w:num>
  <w:num w:numId="69" w16cid:durableId="1679309925">
    <w:abstractNumId w:val="46"/>
  </w:num>
  <w:num w:numId="70" w16cid:durableId="1201282762">
    <w:abstractNumId w:val="78"/>
  </w:num>
  <w:num w:numId="71" w16cid:durableId="397020813">
    <w:abstractNumId w:val="106"/>
  </w:num>
  <w:num w:numId="72" w16cid:durableId="1745494091">
    <w:abstractNumId w:val="22"/>
  </w:num>
  <w:num w:numId="73" w16cid:durableId="1291936237">
    <w:abstractNumId w:val="2"/>
  </w:num>
  <w:num w:numId="74" w16cid:durableId="51345662">
    <w:abstractNumId w:val="13"/>
  </w:num>
  <w:num w:numId="75" w16cid:durableId="634406164">
    <w:abstractNumId w:val="72"/>
  </w:num>
  <w:num w:numId="76" w16cid:durableId="1375235106">
    <w:abstractNumId w:val="45"/>
  </w:num>
  <w:num w:numId="77" w16cid:durableId="364016840">
    <w:abstractNumId w:val="96"/>
  </w:num>
  <w:num w:numId="78" w16cid:durableId="318660236">
    <w:abstractNumId w:val="110"/>
  </w:num>
  <w:num w:numId="79" w16cid:durableId="2025089767">
    <w:abstractNumId w:val="115"/>
  </w:num>
  <w:num w:numId="80" w16cid:durableId="1718433744">
    <w:abstractNumId w:val="95"/>
  </w:num>
  <w:num w:numId="81" w16cid:durableId="1680964601">
    <w:abstractNumId w:val="97"/>
  </w:num>
  <w:num w:numId="82" w16cid:durableId="1430466440">
    <w:abstractNumId w:val="50"/>
  </w:num>
  <w:num w:numId="83" w16cid:durableId="686909564">
    <w:abstractNumId w:val="48"/>
  </w:num>
  <w:num w:numId="84" w16cid:durableId="815530591">
    <w:abstractNumId w:val="53"/>
  </w:num>
  <w:num w:numId="85" w16cid:durableId="801314196">
    <w:abstractNumId w:val="112"/>
  </w:num>
  <w:num w:numId="86" w16cid:durableId="1193298914">
    <w:abstractNumId w:val="92"/>
  </w:num>
  <w:num w:numId="87" w16cid:durableId="1050112238">
    <w:abstractNumId w:val="49"/>
  </w:num>
  <w:num w:numId="88" w16cid:durableId="66877416">
    <w:abstractNumId w:val="94"/>
  </w:num>
  <w:num w:numId="89" w16cid:durableId="1069960060">
    <w:abstractNumId w:val="19"/>
  </w:num>
  <w:num w:numId="90" w16cid:durableId="143592447">
    <w:abstractNumId w:val="90"/>
  </w:num>
  <w:num w:numId="91" w16cid:durableId="582839715">
    <w:abstractNumId w:val="68"/>
  </w:num>
  <w:num w:numId="92" w16cid:durableId="1821577560">
    <w:abstractNumId w:val="3"/>
  </w:num>
  <w:num w:numId="93" w16cid:durableId="150027360">
    <w:abstractNumId w:val="99"/>
  </w:num>
  <w:num w:numId="94" w16cid:durableId="716930336">
    <w:abstractNumId w:val="14"/>
  </w:num>
  <w:num w:numId="95" w16cid:durableId="131294829">
    <w:abstractNumId w:val="52"/>
  </w:num>
  <w:num w:numId="96" w16cid:durableId="1195192582">
    <w:abstractNumId w:val="4"/>
  </w:num>
  <w:num w:numId="97" w16cid:durableId="735126145">
    <w:abstractNumId w:val="98"/>
  </w:num>
  <w:num w:numId="98" w16cid:durableId="1221481137">
    <w:abstractNumId w:val="18"/>
  </w:num>
  <w:num w:numId="99" w16cid:durableId="1928270451">
    <w:abstractNumId w:val="108"/>
  </w:num>
  <w:num w:numId="100" w16cid:durableId="32267450">
    <w:abstractNumId w:val="15"/>
  </w:num>
  <w:num w:numId="101" w16cid:durableId="904922170">
    <w:abstractNumId w:val="87"/>
  </w:num>
  <w:num w:numId="102" w16cid:durableId="920725255">
    <w:abstractNumId w:val="7"/>
  </w:num>
  <w:num w:numId="103" w16cid:durableId="1949123910">
    <w:abstractNumId w:val="60"/>
  </w:num>
  <w:num w:numId="104" w16cid:durableId="1608612113">
    <w:abstractNumId w:val="81"/>
  </w:num>
  <w:num w:numId="105" w16cid:durableId="2132699879">
    <w:abstractNumId w:val="107"/>
  </w:num>
  <w:num w:numId="106" w16cid:durableId="1463764958">
    <w:abstractNumId w:val="64"/>
  </w:num>
  <w:num w:numId="107" w16cid:durableId="1625817207">
    <w:abstractNumId w:val="117"/>
  </w:num>
  <w:num w:numId="108" w16cid:durableId="1367633482">
    <w:abstractNumId w:val="71"/>
  </w:num>
  <w:num w:numId="109" w16cid:durableId="1742558451">
    <w:abstractNumId w:val="63"/>
  </w:num>
  <w:num w:numId="110" w16cid:durableId="1378705956">
    <w:abstractNumId w:val="84"/>
  </w:num>
  <w:num w:numId="111" w16cid:durableId="503324442">
    <w:abstractNumId w:val="104"/>
  </w:num>
  <w:num w:numId="112" w16cid:durableId="711154112">
    <w:abstractNumId w:val="20"/>
  </w:num>
  <w:num w:numId="113" w16cid:durableId="379090981">
    <w:abstractNumId w:val="20"/>
    <w:lvlOverride w:ilvl="0">
      <w:startOverride w:val="1"/>
    </w:lvlOverride>
  </w:num>
  <w:num w:numId="114" w16cid:durableId="64962429">
    <w:abstractNumId w:val="66"/>
  </w:num>
  <w:num w:numId="115" w16cid:durableId="529610544">
    <w:abstractNumId w:val="1"/>
  </w:num>
  <w:num w:numId="116" w16cid:durableId="1131511139">
    <w:abstractNumId w:val="82"/>
  </w:num>
  <w:num w:numId="117" w16cid:durableId="1967155849">
    <w:abstractNumId w:val="79"/>
  </w:num>
  <w:num w:numId="118" w16cid:durableId="540435926">
    <w:abstractNumId w:val="10"/>
  </w:num>
  <w:num w:numId="119" w16cid:durableId="1556818957">
    <w:abstractNumId w:val="23"/>
  </w:num>
  <w:num w:numId="120" w16cid:durableId="1421635788">
    <w:abstractNumId w:val="27"/>
  </w:num>
  <w:num w:numId="121" w16cid:durableId="37903503">
    <w:abstractNumId w:val="20"/>
  </w:num>
  <w:num w:numId="122" w16cid:durableId="595673842">
    <w:abstractNumId w:val="43"/>
  </w:num>
  <w:num w:numId="123" w16cid:durableId="938563546">
    <w:abstractNumId w:val="17"/>
  </w:num>
  <w:num w:numId="124" w16cid:durableId="1258825726">
    <w:abstractNumId w:val="93"/>
  </w:num>
  <w:num w:numId="125" w16cid:durableId="476383733">
    <w:abstractNumId w:val="93"/>
  </w:num>
  <w:num w:numId="126" w16cid:durableId="1212351038">
    <w:abstractNumId w:val="93"/>
  </w:num>
  <w:num w:numId="127" w16cid:durableId="1574126585">
    <w:abstractNumId w:val="93"/>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attachedTemplate r:id="rId1"/>
  <w:defaultTabStop w:val="720"/>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93B"/>
    <w:rsid w:val="00001C15"/>
    <w:rsid w:val="000043CC"/>
    <w:rsid w:val="00006108"/>
    <w:rsid w:val="00006B48"/>
    <w:rsid w:val="00024C6E"/>
    <w:rsid w:val="000264DC"/>
    <w:rsid w:val="00047A43"/>
    <w:rsid w:val="000507E7"/>
    <w:rsid w:val="000559B0"/>
    <w:rsid w:val="00060542"/>
    <w:rsid w:val="00063842"/>
    <w:rsid w:val="00064F4A"/>
    <w:rsid w:val="000671C7"/>
    <w:rsid w:val="00071BD6"/>
    <w:rsid w:val="00072156"/>
    <w:rsid w:val="00073B61"/>
    <w:rsid w:val="0007674D"/>
    <w:rsid w:val="00076FA2"/>
    <w:rsid w:val="00084014"/>
    <w:rsid w:val="00086A97"/>
    <w:rsid w:val="00087887"/>
    <w:rsid w:val="000915C8"/>
    <w:rsid w:val="000A4506"/>
    <w:rsid w:val="000A49A5"/>
    <w:rsid w:val="000C04D6"/>
    <w:rsid w:val="000C1E8C"/>
    <w:rsid w:val="000C2A25"/>
    <w:rsid w:val="000C2D60"/>
    <w:rsid w:val="000C727C"/>
    <w:rsid w:val="000D15FF"/>
    <w:rsid w:val="000D4492"/>
    <w:rsid w:val="000D475C"/>
    <w:rsid w:val="000E5639"/>
    <w:rsid w:val="000F05BE"/>
    <w:rsid w:val="000F4F09"/>
    <w:rsid w:val="000F5DA8"/>
    <w:rsid w:val="001029F0"/>
    <w:rsid w:val="00121BBF"/>
    <w:rsid w:val="00123497"/>
    <w:rsid w:val="001244F9"/>
    <w:rsid w:val="00130EF8"/>
    <w:rsid w:val="001323E7"/>
    <w:rsid w:val="00147D01"/>
    <w:rsid w:val="0016611E"/>
    <w:rsid w:val="001760EE"/>
    <w:rsid w:val="00180C9C"/>
    <w:rsid w:val="00184042"/>
    <w:rsid w:val="00186083"/>
    <w:rsid w:val="001944A7"/>
    <w:rsid w:val="00196259"/>
    <w:rsid w:val="001A0A04"/>
    <w:rsid w:val="001A0F6F"/>
    <w:rsid w:val="001A3CFA"/>
    <w:rsid w:val="001A6939"/>
    <w:rsid w:val="001B0CEB"/>
    <w:rsid w:val="001D2C4A"/>
    <w:rsid w:val="001E18CC"/>
    <w:rsid w:val="001E3F29"/>
    <w:rsid w:val="001E62B7"/>
    <w:rsid w:val="001E713D"/>
    <w:rsid w:val="001F1BB2"/>
    <w:rsid w:val="001F687A"/>
    <w:rsid w:val="00205030"/>
    <w:rsid w:val="002139BA"/>
    <w:rsid w:val="00217D98"/>
    <w:rsid w:val="00220093"/>
    <w:rsid w:val="0022319D"/>
    <w:rsid w:val="00224EA4"/>
    <w:rsid w:val="0023093B"/>
    <w:rsid w:val="00230CB8"/>
    <w:rsid w:val="00231537"/>
    <w:rsid w:val="002343FA"/>
    <w:rsid w:val="00236967"/>
    <w:rsid w:val="00245D26"/>
    <w:rsid w:val="00246D3B"/>
    <w:rsid w:val="002470E8"/>
    <w:rsid w:val="002627FB"/>
    <w:rsid w:val="002707B1"/>
    <w:rsid w:val="00277103"/>
    <w:rsid w:val="00277F85"/>
    <w:rsid w:val="00283CEE"/>
    <w:rsid w:val="0029396E"/>
    <w:rsid w:val="00296DCE"/>
    <w:rsid w:val="002B4157"/>
    <w:rsid w:val="002B46FA"/>
    <w:rsid w:val="002C1146"/>
    <w:rsid w:val="002D2EB0"/>
    <w:rsid w:val="002E61E8"/>
    <w:rsid w:val="003045D1"/>
    <w:rsid w:val="00316A24"/>
    <w:rsid w:val="00334C0F"/>
    <w:rsid w:val="00336653"/>
    <w:rsid w:val="00343879"/>
    <w:rsid w:val="00347FDE"/>
    <w:rsid w:val="00351641"/>
    <w:rsid w:val="00362CA0"/>
    <w:rsid w:val="00371E2D"/>
    <w:rsid w:val="00374C2D"/>
    <w:rsid w:val="0039033F"/>
    <w:rsid w:val="00390477"/>
    <w:rsid w:val="003969D1"/>
    <w:rsid w:val="003A0461"/>
    <w:rsid w:val="003A1344"/>
    <w:rsid w:val="003A2891"/>
    <w:rsid w:val="003A6268"/>
    <w:rsid w:val="003B6596"/>
    <w:rsid w:val="003C73D4"/>
    <w:rsid w:val="003D1F81"/>
    <w:rsid w:val="003D4F43"/>
    <w:rsid w:val="003E407D"/>
    <w:rsid w:val="003F0D9E"/>
    <w:rsid w:val="003F1D1D"/>
    <w:rsid w:val="003F5428"/>
    <w:rsid w:val="00400115"/>
    <w:rsid w:val="00404816"/>
    <w:rsid w:val="00406FF9"/>
    <w:rsid w:val="00410852"/>
    <w:rsid w:val="00413561"/>
    <w:rsid w:val="00423AAF"/>
    <w:rsid w:val="00436308"/>
    <w:rsid w:val="00440A99"/>
    <w:rsid w:val="0044581B"/>
    <w:rsid w:val="00456152"/>
    <w:rsid w:val="00460080"/>
    <w:rsid w:val="0046238F"/>
    <w:rsid w:val="0046763A"/>
    <w:rsid w:val="00481070"/>
    <w:rsid w:val="0048289D"/>
    <w:rsid w:val="004929D1"/>
    <w:rsid w:val="00494027"/>
    <w:rsid w:val="004A05EA"/>
    <w:rsid w:val="004B3D48"/>
    <w:rsid w:val="004C3BAC"/>
    <w:rsid w:val="004C68F0"/>
    <w:rsid w:val="004D3823"/>
    <w:rsid w:val="004E375B"/>
    <w:rsid w:val="004F744A"/>
    <w:rsid w:val="0050661F"/>
    <w:rsid w:val="005149B3"/>
    <w:rsid w:val="00522F86"/>
    <w:rsid w:val="00541BD4"/>
    <w:rsid w:val="00543581"/>
    <w:rsid w:val="00560F37"/>
    <w:rsid w:val="0056439B"/>
    <w:rsid w:val="00583779"/>
    <w:rsid w:val="005A07A3"/>
    <w:rsid w:val="005B2A40"/>
    <w:rsid w:val="005C2A5D"/>
    <w:rsid w:val="005D1EBB"/>
    <w:rsid w:val="005D309C"/>
    <w:rsid w:val="005D6A0A"/>
    <w:rsid w:val="005D7DDD"/>
    <w:rsid w:val="005F1D57"/>
    <w:rsid w:val="005F7B60"/>
    <w:rsid w:val="00604EE3"/>
    <w:rsid w:val="00605173"/>
    <w:rsid w:val="0060547E"/>
    <w:rsid w:val="006070D0"/>
    <w:rsid w:val="0061716F"/>
    <w:rsid w:val="0061717F"/>
    <w:rsid w:val="0061748F"/>
    <w:rsid w:val="006256B2"/>
    <w:rsid w:val="00634D44"/>
    <w:rsid w:val="00642B5B"/>
    <w:rsid w:val="00643254"/>
    <w:rsid w:val="0064733D"/>
    <w:rsid w:val="00647B3F"/>
    <w:rsid w:val="00651C9B"/>
    <w:rsid w:val="006771EC"/>
    <w:rsid w:val="0068022A"/>
    <w:rsid w:val="00684894"/>
    <w:rsid w:val="00687814"/>
    <w:rsid w:val="006A2F2D"/>
    <w:rsid w:val="006A530E"/>
    <w:rsid w:val="006B3974"/>
    <w:rsid w:val="006C380B"/>
    <w:rsid w:val="006C6B85"/>
    <w:rsid w:val="006D0401"/>
    <w:rsid w:val="006D36AC"/>
    <w:rsid w:val="006F0DC8"/>
    <w:rsid w:val="006F6B3D"/>
    <w:rsid w:val="006F6FE9"/>
    <w:rsid w:val="00700618"/>
    <w:rsid w:val="00702A20"/>
    <w:rsid w:val="0070514C"/>
    <w:rsid w:val="00721E20"/>
    <w:rsid w:val="00722598"/>
    <w:rsid w:val="00733C5E"/>
    <w:rsid w:val="00737D44"/>
    <w:rsid w:val="0074360B"/>
    <w:rsid w:val="007666C0"/>
    <w:rsid w:val="00766D25"/>
    <w:rsid w:val="00770721"/>
    <w:rsid w:val="00772FBE"/>
    <w:rsid w:val="0077462E"/>
    <w:rsid w:val="00775775"/>
    <w:rsid w:val="00782268"/>
    <w:rsid w:val="007A0172"/>
    <w:rsid w:val="007A2BEB"/>
    <w:rsid w:val="007A4BFE"/>
    <w:rsid w:val="007B1184"/>
    <w:rsid w:val="007D1310"/>
    <w:rsid w:val="007D29F8"/>
    <w:rsid w:val="007D4C69"/>
    <w:rsid w:val="007E02F7"/>
    <w:rsid w:val="007F0152"/>
    <w:rsid w:val="007F13B6"/>
    <w:rsid w:val="007F26AF"/>
    <w:rsid w:val="007F5EE8"/>
    <w:rsid w:val="008043CA"/>
    <w:rsid w:val="00807ED3"/>
    <w:rsid w:val="0082057B"/>
    <w:rsid w:val="008215DE"/>
    <w:rsid w:val="00823063"/>
    <w:rsid w:val="0083050E"/>
    <w:rsid w:val="0083287A"/>
    <w:rsid w:val="00837696"/>
    <w:rsid w:val="008528B7"/>
    <w:rsid w:val="00852DA6"/>
    <w:rsid w:val="00862F4A"/>
    <w:rsid w:val="00867AD0"/>
    <w:rsid w:val="00875580"/>
    <w:rsid w:val="008921C7"/>
    <w:rsid w:val="008A71FA"/>
    <w:rsid w:val="008B245A"/>
    <w:rsid w:val="008B6531"/>
    <w:rsid w:val="008D1E80"/>
    <w:rsid w:val="008E594D"/>
    <w:rsid w:val="008F518D"/>
    <w:rsid w:val="00900832"/>
    <w:rsid w:val="00901943"/>
    <w:rsid w:val="00911904"/>
    <w:rsid w:val="00913A18"/>
    <w:rsid w:val="00935902"/>
    <w:rsid w:val="00947E30"/>
    <w:rsid w:val="009536FD"/>
    <w:rsid w:val="00964706"/>
    <w:rsid w:val="00964708"/>
    <w:rsid w:val="00965C4F"/>
    <w:rsid w:val="00966EEA"/>
    <w:rsid w:val="009712B7"/>
    <w:rsid w:val="009855D3"/>
    <w:rsid w:val="009A2AC1"/>
    <w:rsid w:val="009B39CB"/>
    <w:rsid w:val="009E41E1"/>
    <w:rsid w:val="009E6D62"/>
    <w:rsid w:val="009F1AC0"/>
    <w:rsid w:val="009F234A"/>
    <w:rsid w:val="009F357C"/>
    <w:rsid w:val="00A00FCD"/>
    <w:rsid w:val="00A119BB"/>
    <w:rsid w:val="00A1707C"/>
    <w:rsid w:val="00A26D11"/>
    <w:rsid w:val="00A27942"/>
    <w:rsid w:val="00A32FBC"/>
    <w:rsid w:val="00A42DD1"/>
    <w:rsid w:val="00A50056"/>
    <w:rsid w:val="00A5301B"/>
    <w:rsid w:val="00A558A1"/>
    <w:rsid w:val="00A563D7"/>
    <w:rsid w:val="00A6443C"/>
    <w:rsid w:val="00A66743"/>
    <w:rsid w:val="00A72791"/>
    <w:rsid w:val="00A76D68"/>
    <w:rsid w:val="00A820AB"/>
    <w:rsid w:val="00A868A2"/>
    <w:rsid w:val="00A90190"/>
    <w:rsid w:val="00A923B8"/>
    <w:rsid w:val="00A95953"/>
    <w:rsid w:val="00A95A89"/>
    <w:rsid w:val="00AA0D7D"/>
    <w:rsid w:val="00AD0FB5"/>
    <w:rsid w:val="00AD6A99"/>
    <w:rsid w:val="00AD6AD7"/>
    <w:rsid w:val="00AD6FBB"/>
    <w:rsid w:val="00AD7164"/>
    <w:rsid w:val="00AD7F16"/>
    <w:rsid w:val="00AE58CC"/>
    <w:rsid w:val="00B00C31"/>
    <w:rsid w:val="00B225A6"/>
    <w:rsid w:val="00B353FC"/>
    <w:rsid w:val="00B36B07"/>
    <w:rsid w:val="00B409A0"/>
    <w:rsid w:val="00B42078"/>
    <w:rsid w:val="00B44BF9"/>
    <w:rsid w:val="00B4613A"/>
    <w:rsid w:val="00B5134C"/>
    <w:rsid w:val="00B5692B"/>
    <w:rsid w:val="00B75D06"/>
    <w:rsid w:val="00B900BC"/>
    <w:rsid w:val="00BB1034"/>
    <w:rsid w:val="00BB29D7"/>
    <w:rsid w:val="00BB4A67"/>
    <w:rsid w:val="00BB76DC"/>
    <w:rsid w:val="00BC29C9"/>
    <w:rsid w:val="00BC2A7A"/>
    <w:rsid w:val="00BC6073"/>
    <w:rsid w:val="00BD3ABB"/>
    <w:rsid w:val="00BD4F7B"/>
    <w:rsid w:val="00BE0C14"/>
    <w:rsid w:val="00BE10C4"/>
    <w:rsid w:val="00BE1ED6"/>
    <w:rsid w:val="00BE3F74"/>
    <w:rsid w:val="00BE5C69"/>
    <w:rsid w:val="00BF28C3"/>
    <w:rsid w:val="00BF38D7"/>
    <w:rsid w:val="00C07C4A"/>
    <w:rsid w:val="00C07F42"/>
    <w:rsid w:val="00C17673"/>
    <w:rsid w:val="00C33F94"/>
    <w:rsid w:val="00C3689D"/>
    <w:rsid w:val="00C40D2E"/>
    <w:rsid w:val="00C51FC9"/>
    <w:rsid w:val="00C56F13"/>
    <w:rsid w:val="00C61720"/>
    <w:rsid w:val="00C72C51"/>
    <w:rsid w:val="00C7407E"/>
    <w:rsid w:val="00C7448E"/>
    <w:rsid w:val="00C82A8D"/>
    <w:rsid w:val="00C857EE"/>
    <w:rsid w:val="00CB5B49"/>
    <w:rsid w:val="00CC3DCD"/>
    <w:rsid w:val="00CD13CF"/>
    <w:rsid w:val="00CE68C7"/>
    <w:rsid w:val="00CF125B"/>
    <w:rsid w:val="00CF2429"/>
    <w:rsid w:val="00CF437C"/>
    <w:rsid w:val="00D01F52"/>
    <w:rsid w:val="00D216AE"/>
    <w:rsid w:val="00D3328F"/>
    <w:rsid w:val="00D34496"/>
    <w:rsid w:val="00D346BA"/>
    <w:rsid w:val="00D35F32"/>
    <w:rsid w:val="00D426A2"/>
    <w:rsid w:val="00D43333"/>
    <w:rsid w:val="00D52964"/>
    <w:rsid w:val="00D52FFC"/>
    <w:rsid w:val="00D72E5E"/>
    <w:rsid w:val="00D811FD"/>
    <w:rsid w:val="00D829F5"/>
    <w:rsid w:val="00D8664D"/>
    <w:rsid w:val="00D96D56"/>
    <w:rsid w:val="00DA0B5B"/>
    <w:rsid w:val="00DB0EE8"/>
    <w:rsid w:val="00DB35D3"/>
    <w:rsid w:val="00DB3E14"/>
    <w:rsid w:val="00DB56FE"/>
    <w:rsid w:val="00DB58B7"/>
    <w:rsid w:val="00DC013D"/>
    <w:rsid w:val="00DC04D8"/>
    <w:rsid w:val="00DC21D3"/>
    <w:rsid w:val="00DC52AE"/>
    <w:rsid w:val="00DC6C8B"/>
    <w:rsid w:val="00DD51DA"/>
    <w:rsid w:val="00DD614D"/>
    <w:rsid w:val="00DE094E"/>
    <w:rsid w:val="00DF2347"/>
    <w:rsid w:val="00DF33DE"/>
    <w:rsid w:val="00E15633"/>
    <w:rsid w:val="00E2123B"/>
    <w:rsid w:val="00E22AD6"/>
    <w:rsid w:val="00E25C9C"/>
    <w:rsid w:val="00E25EFE"/>
    <w:rsid w:val="00E56EBB"/>
    <w:rsid w:val="00E6683B"/>
    <w:rsid w:val="00E717BC"/>
    <w:rsid w:val="00E719F3"/>
    <w:rsid w:val="00E9245E"/>
    <w:rsid w:val="00E93808"/>
    <w:rsid w:val="00EA0906"/>
    <w:rsid w:val="00EA193A"/>
    <w:rsid w:val="00EA2B33"/>
    <w:rsid w:val="00EB6F5C"/>
    <w:rsid w:val="00ED3DE4"/>
    <w:rsid w:val="00EE2034"/>
    <w:rsid w:val="00EE76E5"/>
    <w:rsid w:val="00EF00CF"/>
    <w:rsid w:val="00EF3674"/>
    <w:rsid w:val="00EF3964"/>
    <w:rsid w:val="00F026E5"/>
    <w:rsid w:val="00F0307B"/>
    <w:rsid w:val="00F11A55"/>
    <w:rsid w:val="00F1527F"/>
    <w:rsid w:val="00F2481D"/>
    <w:rsid w:val="00F345A7"/>
    <w:rsid w:val="00F3541C"/>
    <w:rsid w:val="00F35FB3"/>
    <w:rsid w:val="00F43D24"/>
    <w:rsid w:val="00F47947"/>
    <w:rsid w:val="00F55595"/>
    <w:rsid w:val="00F56E8D"/>
    <w:rsid w:val="00F62B75"/>
    <w:rsid w:val="00F674B8"/>
    <w:rsid w:val="00F7553C"/>
    <w:rsid w:val="00F80E7B"/>
    <w:rsid w:val="00F84ADC"/>
    <w:rsid w:val="00F91B48"/>
    <w:rsid w:val="00F929E7"/>
    <w:rsid w:val="00FA5948"/>
    <w:rsid w:val="00FB29B2"/>
    <w:rsid w:val="00FB525D"/>
    <w:rsid w:val="00FC72BA"/>
    <w:rsid w:val="00FE2CED"/>
    <w:rsid w:val="00FF2EC4"/>
    <w:rsid w:val="00FF7CFB"/>
    <w:rsid w:val="30F05AD1"/>
    <w:rsid w:val="3A8E43EA"/>
    <w:rsid w:val="47737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419D15"/>
  <w15:docId w15:val="{D87F05DF-0645-47B9-BADD-8283A3BED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0" w:unhideWhenUsed="1" w:qFormat="1"/>
    <w:lsdException w:name="heading 4"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103"/>
    <w:pPr>
      <w:spacing w:after="160" w:line="259" w:lineRule="auto"/>
    </w:pPr>
    <w:rPr>
      <w:rFonts w:eastAsiaTheme="minorHAnsi" w:cstheme="minorBidi"/>
      <w:sz w:val="26"/>
      <w:szCs w:val="22"/>
    </w:rPr>
  </w:style>
  <w:style w:type="paragraph" w:styleId="Heading1">
    <w:name w:val="heading 1"/>
    <w:basedOn w:val="Normal"/>
    <w:next w:val="Normal"/>
    <w:link w:val="Heading1Char"/>
    <w:autoRedefine/>
    <w:uiPriority w:val="1"/>
    <w:qFormat/>
    <w:rsid w:val="00205030"/>
    <w:pPr>
      <w:keepNext/>
      <w:keepLines/>
      <w:numPr>
        <w:numId w:val="1"/>
      </w:numPr>
      <w:spacing w:before="240" w:after="0" w:line="360" w:lineRule="auto"/>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84894"/>
    <w:pPr>
      <w:keepNext/>
      <w:keepLines/>
      <w:numPr>
        <w:ilvl w:val="1"/>
        <w:numId w:val="1"/>
      </w:numPr>
      <w:spacing w:before="120" w:after="0" w:line="360" w:lineRule="auto"/>
      <w:ind w:hanging="1997"/>
      <w:jc w:val="both"/>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nhideWhenUsed/>
    <w:qFormat/>
    <w:rsid w:val="00DF33DE"/>
    <w:pPr>
      <w:keepNext/>
      <w:keepLines/>
      <w:numPr>
        <w:ilvl w:val="2"/>
        <w:numId w:val="1"/>
      </w:numPr>
      <w:spacing w:before="120" w:after="0" w:line="360" w:lineRule="auto"/>
      <w:ind w:hanging="2138"/>
      <w:jc w:val="both"/>
      <w:outlineLvl w:val="2"/>
    </w:pPr>
    <w:rPr>
      <w:rFonts w:eastAsiaTheme="majorEastAsia" w:cstheme="majorBidi"/>
      <w:b/>
      <w:szCs w:val="24"/>
    </w:rPr>
  </w:style>
  <w:style w:type="paragraph" w:styleId="Heading40">
    <w:name w:val="heading 4"/>
    <w:basedOn w:val="Normal"/>
    <w:next w:val="Normal"/>
    <w:link w:val="Heading4Char"/>
    <w:autoRedefine/>
    <w:uiPriority w:val="9"/>
    <w:unhideWhenUsed/>
    <w:pPr>
      <w:keepNext/>
      <w:keepLines/>
      <w:numPr>
        <w:ilvl w:val="3"/>
        <w:numId w:val="3"/>
      </w:numPr>
      <w:spacing w:before="12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numPr>
        <w:ilvl w:val="4"/>
        <w:numId w:val="3"/>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3"/>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3"/>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3"/>
      </w:numPr>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3"/>
      </w:numPr>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2"/>
      <w:jc w:val="both"/>
    </w:pPr>
    <w:rPr>
      <w:rFonts w:eastAsia="Times New Roman" w:cs="Times New Roman"/>
      <w:szCs w:val="26"/>
      <w:lang w:val="vi"/>
    </w:rPr>
  </w:style>
  <w:style w:type="paragraph" w:styleId="Caption">
    <w:name w:val="caption"/>
    <w:basedOn w:val="Normal"/>
    <w:next w:val="Normal"/>
    <w:autoRedefine/>
    <w:uiPriority w:val="35"/>
    <w:unhideWhenUsed/>
    <w:qFormat/>
    <w:rsid w:val="0064733D"/>
    <w:pPr>
      <w:spacing w:after="240" w:line="240" w:lineRule="auto"/>
      <w:jc w:val="center"/>
    </w:pPr>
    <w:rPr>
      <w:i/>
      <w:iCs/>
      <w:szCs w:val="2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rPr>
      <w:rFonts w:eastAsiaTheme="minorEastAsia"/>
    </w:r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uiPriority w:val="99"/>
    <w:unhideWhenUsed/>
    <w:pPr>
      <w:numPr>
        <w:numId w:val="4"/>
      </w:numPr>
      <w:spacing w:after="200" w:line="276" w:lineRule="auto"/>
      <w:contextualSpacing/>
    </w:pPr>
    <w:rPr>
      <w:rFonts w:eastAsiaTheme="minorEastAsia"/>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 w:val="24"/>
      <w:szCs w:val="24"/>
      <w:lang w:val="en-GB" w:eastAsia="en-GB"/>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59"/>
    <w:qFormat/>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uiPriority w:val="39"/>
    <w:qFormat/>
    <w:pPr>
      <w:widowControl w:val="0"/>
      <w:autoSpaceDE w:val="0"/>
      <w:autoSpaceDN w:val="0"/>
      <w:spacing w:before="248" w:after="0" w:line="240" w:lineRule="auto"/>
      <w:ind w:left="2" w:right="420"/>
      <w:jc w:val="both"/>
    </w:pPr>
    <w:rPr>
      <w:rFonts w:eastAsia="Times New Roman" w:cs="Times New Roman"/>
      <w:b/>
      <w:bCs/>
      <w:szCs w:val="26"/>
      <w:lang w:val="vi"/>
    </w:rPr>
  </w:style>
  <w:style w:type="paragraph" w:styleId="TOC2">
    <w:name w:val="toc 2"/>
    <w:basedOn w:val="Normal"/>
    <w:uiPriority w:val="39"/>
    <w:qFormat/>
    <w:pPr>
      <w:widowControl w:val="0"/>
      <w:autoSpaceDE w:val="0"/>
      <w:autoSpaceDN w:val="0"/>
      <w:spacing w:before="248" w:after="0" w:line="240" w:lineRule="auto"/>
      <w:ind w:left="260" w:hanging="258"/>
    </w:pPr>
    <w:rPr>
      <w:rFonts w:eastAsia="Times New Roman" w:cs="Times New Roman"/>
      <w:szCs w:val="26"/>
      <w:lang w:val="vi"/>
    </w:rPr>
  </w:style>
  <w:style w:type="paragraph" w:styleId="TOC3">
    <w:name w:val="toc 3"/>
    <w:basedOn w:val="Normal"/>
    <w:uiPriority w:val="39"/>
    <w:qFormat/>
    <w:pPr>
      <w:widowControl w:val="0"/>
      <w:autoSpaceDE w:val="0"/>
      <w:autoSpaceDN w:val="0"/>
      <w:spacing w:before="99" w:after="0" w:line="240" w:lineRule="auto"/>
      <w:ind w:left="441"/>
    </w:pPr>
    <w:rPr>
      <w:rFonts w:eastAsia="Times New Roman" w:cs="Times New Roman"/>
      <w:szCs w:val="26"/>
      <w:lang w:val="vi"/>
    </w:rPr>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cs="Times New Roman"/>
      <w:lang w:val="vi"/>
    </w:rPr>
  </w:style>
  <w:style w:type="paragraph" w:customStyle="1" w:styleId="Style1">
    <w:name w:val="Style1"/>
    <w:basedOn w:val="Normal"/>
    <w:link w:val="Style1Char"/>
    <w:qFormat/>
    <w:pPr>
      <w:spacing w:before="240" w:after="240"/>
      <w:ind w:left="2"/>
    </w:pPr>
    <w:rPr>
      <w:b/>
    </w:rPr>
  </w:style>
  <w:style w:type="character" w:customStyle="1" w:styleId="Style1Char">
    <w:name w:val="Style1 Char"/>
    <w:basedOn w:val="DefaultParagraphFont"/>
    <w:link w:val="Style1"/>
    <w:qFormat/>
    <w:rPr>
      <w:rFonts w:ascii="Times New Roman" w:hAnsi="Times New Roman"/>
      <w:b/>
      <w:kern w:val="0"/>
      <w:sz w:val="26"/>
      <w14:ligatures w14:val="none"/>
    </w:rPr>
  </w:style>
  <w:style w:type="character" w:customStyle="1" w:styleId="Heading1Char">
    <w:name w:val="Heading 1 Char"/>
    <w:basedOn w:val="DefaultParagraphFont"/>
    <w:link w:val="Heading1"/>
    <w:uiPriority w:val="1"/>
    <w:qFormat/>
    <w:rsid w:val="00205030"/>
    <w:rPr>
      <w:rFonts w:eastAsiaTheme="majorEastAsia" w:cstheme="majorBidi"/>
      <w:b/>
      <w:sz w:val="26"/>
      <w:szCs w:val="32"/>
    </w:rPr>
  </w:style>
  <w:style w:type="character" w:customStyle="1" w:styleId="Heading2Char">
    <w:name w:val="Heading 2 Char"/>
    <w:basedOn w:val="DefaultParagraphFont"/>
    <w:link w:val="Heading2"/>
    <w:uiPriority w:val="9"/>
    <w:qFormat/>
    <w:rsid w:val="00684894"/>
    <w:rPr>
      <w:rFonts w:eastAsiaTheme="majorEastAsia" w:cstheme="majorBidi"/>
      <w:b/>
      <w:color w:val="000000" w:themeColor="text1"/>
      <w:sz w:val="26"/>
      <w:szCs w:val="26"/>
    </w:rPr>
  </w:style>
  <w:style w:type="character" w:customStyle="1" w:styleId="Heading3Char">
    <w:name w:val="Heading 3 Char"/>
    <w:basedOn w:val="DefaultParagraphFont"/>
    <w:link w:val="Heading3"/>
    <w:qFormat/>
    <w:rsid w:val="00DF33DE"/>
    <w:rPr>
      <w:rFonts w:eastAsiaTheme="majorEastAsia" w:cstheme="majorBidi"/>
      <w:b/>
      <w:sz w:val="26"/>
      <w:szCs w:val="24"/>
    </w:rPr>
  </w:style>
  <w:style w:type="character" w:customStyle="1" w:styleId="Heading4Char">
    <w:name w:val="Heading 4 Char"/>
    <w:basedOn w:val="DefaultParagraphFont"/>
    <w:link w:val="Heading40"/>
    <w:uiPriority w:val="9"/>
    <w:qFormat/>
    <w:rPr>
      <w:rFonts w:eastAsiaTheme="majorEastAsia" w:cstheme="majorBidi"/>
      <w:i/>
      <w:iCs/>
      <w:sz w:val="26"/>
      <w:szCs w:val="22"/>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6"/>
      <w:szCs w:val="26"/>
      <w:lang w:val="vi"/>
      <w14:ligatures w14:val="none"/>
    </w:rPr>
  </w:style>
  <w:style w:type="paragraph" w:styleId="ListParagraph">
    <w:name w:val="List Paragraph"/>
    <w:basedOn w:val="Normal"/>
    <w:link w:val="ListParagraphChar"/>
    <w:uiPriority w:val="34"/>
    <w:qFormat/>
    <w:pPr>
      <w:ind w:left="720"/>
      <w:contextualSpacing/>
    </w:p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F5496" w:themeColor="accent1" w:themeShade="BF"/>
      <w:sz w:val="32"/>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sz w:val="26"/>
      <w:szCs w:val="22"/>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sz w:val="26"/>
      <w:szCs w:val="22"/>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sz w:val="26"/>
      <w:szCs w:val="22"/>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sz w:val="26"/>
      <w:szCs w:val="22"/>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sz w:val="26"/>
      <w:szCs w:val="22"/>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14:ligatures w14:val="none"/>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rFonts w:ascii="Times New Roman" w:hAnsi="Times New Roman"/>
      <w:i/>
      <w:iCs/>
      <w:color w:val="404040" w:themeColor="text1" w:themeTint="BF"/>
      <w:kern w:val="0"/>
      <w:sz w:val="26"/>
      <w14:ligatures w14:val="none"/>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rFonts w:ascii="Times New Roman" w:hAnsi="Times New Roman"/>
      <w:i/>
      <w:iCs/>
      <w:color w:val="2F5496" w:themeColor="accent1" w:themeShade="BF"/>
      <w:kern w:val="0"/>
      <w:sz w:val="26"/>
      <w14:ligatures w14:val="none"/>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messagelistitem5126c">
    <w:name w:val="messagelistitem__5126c"/>
    <w:basedOn w:val="Normal"/>
    <w:qFormat/>
    <w:pPr>
      <w:spacing w:before="100" w:beforeAutospacing="1" w:after="100" w:afterAutospacing="1" w:line="240" w:lineRule="auto"/>
    </w:pPr>
    <w:rPr>
      <w:rFonts w:eastAsia="Times New Roman" w:cs="Times New Roman"/>
      <w:sz w:val="24"/>
      <w:szCs w:val="24"/>
    </w:rPr>
  </w:style>
  <w:style w:type="character" w:customStyle="1" w:styleId="HeaderChar">
    <w:name w:val="Header Char"/>
    <w:basedOn w:val="DefaultParagraphFont"/>
    <w:link w:val="Header"/>
    <w:uiPriority w:val="99"/>
    <w:qFormat/>
    <w:rPr>
      <w:rFonts w:eastAsiaTheme="minorEastAsia" w:cstheme="minorBidi"/>
      <w:sz w:val="26"/>
      <w:szCs w:val="22"/>
    </w:rPr>
  </w:style>
  <w:style w:type="character" w:customStyle="1" w:styleId="FooterChar">
    <w:name w:val="Footer Char"/>
    <w:basedOn w:val="DefaultParagraphFont"/>
    <w:link w:val="Footer"/>
    <w:uiPriority w:val="99"/>
    <w:qFormat/>
    <w:rPr>
      <w:rFonts w:eastAsiaTheme="minorHAnsi" w:cstheme="minorBidi"/>
      <w:sz w:val="26"/>
      <w:szCs w:val="22"/>
    </w:rPr>
  </w:style>
  <w:style w:type="paragraph" w:customStyle="1" w:styleId="TOCHeading2">
    <w:name w:val="TOC Heading2"/>
    <w:basedOn w:val="Heading1"/>
    <w:next w:val="Normal"/>
    <w:uiPriority w:val="39"/>
    <w:unhideWhenUsed/>
    <w:qFormat/>
    <w:pPr>
      <w:numPr>
        <w:numId w:val="0"/>
      </w:numPr>
      <w:spacing w:line="259" w:lineRule="auto"/>
      <w:jc w:val="left"/>
      <w:outlineLvl w:val="9"/>
    </w:pPr>
    <w:rPr>
      <w:rFonts w:asciiTheme="majorHAnsi" w:hAnsiTheme="majorHAnsi"/>
      <w:b w:val="0"/>
      <w:color w:val="2F5496" w:themeColor="accent1" w:themeShade="BF"/>
      <w:sz w:val="32"/>
    </w:rPr>
  </w:style>
  <w:style w:type="paragraph" w:customStyle="1" w:styleId="HEADING">
    <w:name w:val="HEADING"/>
    <w:basedOn w:val="Heading1"/>
    <w:next w:val="Heading1"/>
    <w:link w:val="HEADINGChar"/>
    <w:qFormat/>
    <w:pPr>
      <w:numPr>
        <w:numId w:val="0"/>
      </w:numPr>
      <w:ind w:left="408"/>
    </w:pPr>
  </w:style>
  <w:style w:type="character" w:customStyle="1" w:styleId="HEADINGChar">
    <w:name w:val="HEADING Char"/>
    <w:basedOn w:val="Heading1Char"/>
    <w:link w:val="HEADING"/>
    <w:qFormat/>
    <w:rPr>
      <w:rFonts w:eastAsiaTheme="majorEastAsia" w:cstheme="majorBidi"/>
      <w:b/>
      <w:sz w:val="26"/>
      <w:szCs w:val="32"/>
    </w:rPr>
  </w:style>
  <w:style w:type="table" w:customStyle="1" w:styleId="TableGridLight1">
    <w:name w:val="Table Grid Light1"/>
    <w:basedOn w:val="TableNormal"/>
    <w:uiPriority w:val="40"/>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21">
    <w:name w:val="Heading 21"/>
    <w:basedOn w:val="Heading2"/>
    <w:next w:val="Heading1"/>
    <w:link w:val="heading2Char0"/>
    <w:qFormat/>
    <w:rsid w:val="00F2481D"/>
    <w:pPr>
      <w:numPr>
        <w:ilvl w:val="0"/>
        <w:numId w:val="112"/>
      </w:numPr>
      <w:spacing w:line="240" w:lineRule="auto"/>
    </w:pPr>
  </w:style>
  <w:style w:type="character" w:customStyle="1" w:styleId="ListParagraphChar">
    <w:name w:val="List Paragraph Char"/>
    <w:basedOn w:val="DefaultParagraphFont"/>
    <w:link w:val="ListParagraph"/>
    <w:uiPriority w:val="34"/>
    <w:rsid w:val="00F2481D"/>
    <w:rPr>
      <w:rFonts w:eastAsiaTheme="minorHAnsi" w:cstheme="minorBidi"/>
      <w:sz w:val="26"/>
      <w:szCs w:val="22"/>
    </w:rPr>
  </w:style>
  <w:style w:type="character" w:customStyle="1" w:styleId="heading2Char0">
    <w:name w:val="heading 2 Char"/>
    <w:basedOn w:val="ListParagraphChar"/>
    <w:link w:val="Heading21"/>
    <w:rsid w:val="00F2481D"/>
    <w:rPr>
      <w:rFonts w:eastAsiaTheme="majorEastAsia" w:cstheme="majorBidi"/>
      <w:b/>
      <w:color w:val="000000" w:themeColor="text1"/>
      <w:sz w:val="26"/>
      <w:szCs w:val="26"/>
    </w:rPr>
  </w:style>
  <w:style w:type="paragraph" w:customStyle="1" w:styleId="Heading31">
    <w:name w:val="Heading 31"/>
    <w:basedOn w:val="Heading3"/>
    <w:next w:val="Heading1"/>
    <w:link w:val="heading3Char0"/>
    <w:qFormat/>
    <w:rsid w:val="00316A24"/>
    <w:pPr>
      <w:numPr>
        <w:ilvl w:val="1"/>
        <w:numId w:val="112"/>
      </w:numPr>
    </w:pPr>
  </w:style>
  <w:style w:type="character" w:customStyle="1" w:styleId="heading3Char0">
    <w:name w:val="heading 3 Char"/>
    <w:basedOn w:val="Heading3Char"/>
    <w:link w:val="Heading31"/>
    <w:rsid w:val="00316A24"/>
    <w:rPr>
      <w:rFonts w:eastAsiaTheme="majorEastAsia" w:cstheme="majorBidi"/>
      <w:b/>
      <w:sz w:val="26"/>
      <w:szCs w:val="24"/>
    </w:rPr>
  </w:style>
  <w:style w:type="table" w:customStyle="1" w:styleId="Style88">
    <w:name w:val="_Style 88"/>
    <w:basedOn w:val="TableNormal"/>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89">
    <w:name w:val="_Style 89"/>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90">
    <w:name w:val="_Style 90"/>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91">
    <w:name w:val="_Style 91"/>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92">
    <w:name w:val="_Style 92"/>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93">
    <w:name w:val="_Style 93"/>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94">
    <w:name w:val="_Style 94"/>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95">
    <w:name w:val="_Style 95"/>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96">
    <w:name w:val="_Style 96"/>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97">
    <w:name w:val="_Style 97"/>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table" w:customStyle="1" w:styleId="Style98">
    <w:name w:val="_Style 98"/>
    <w:basedOn w:val="TableNormal"/>
    <w:qFormat/>
    <w:rsid w:val="00E25C9C"/>
    <w:rPr>
      <w:rFonts w:asciiTheme="minorHAnsi" w:eastAsiaTheme="minorEastAsia" w:hAnsiTheme="minorHAnsi" w:cstheme="minorBidi"/>
    </w:rPr>
    <w:tblPr>
      <w:tblInd w:w="0" w:type="nil"/>
      <w:tblCellMar>
        <w:top w:w="100" w:type="dxa"/>
        <w:left w:w="100" w:type="dxa"/>
        <w:bottom w:w="100" w:type="dxa"/>
        <w:right w:w="100" w:type="dxa"/>
      </w:tblCellMar>
    </w:tblPr>
  </w:style>
  <w:style w:type="paragraph" w:customStyle="1" w:styleId="Bang">
    <w:name w:val="Bang"/>
    <w:basedOn w:val="Normal"/>
    <w:link w:val="BangChar"/>
    <w:qFormat/>
    <w:rsid w:val="00E25C9C"/>
    <w:pPr>
      <w:spacing w:after="120" w:line="360" w:lineRule="auto"/>
      <w:ind w:firstLine="851"/>
      <w:jc w:val="center"/>
    </w:pPr>
    <w:rPr>
      <w:rFonts w:eastAsia="Times New Roman" w:cs="Times New Roman"/>
      <w:b/>
      <w:color w:val="000000"/>
      <w:sz w:val="22"/>
    </w:rPr>
  </w:style>
  <w:style w:type="character" w:customStyle="1" w:styleId="BangChar">
    <w:name w:val="Bang Char"/>
    <w:basedOn w:val="DefaultParagraphFont"/>
    <w:link w:val="Bang"/>
    <w:rsid w:val="00E25C9C"/>
    <w:rPr>
      <w:rFonts w:eastAsia="Times New Roman"/>
      <w:b/>
      <w:color w:val="000000"/>
      <w:sz w:val="22"/>
      <w:szCs w:val="22"/>
    </w:rPr>
  </w:style>
  <w:style w:type="paragraph" w:customStyle="1" w:styleId="Heading11">
    <w:name w:val="Heading 11"/>
    <w:rsid w:val="00E25C9C"/>
    <w:pPr>
      <w:keepNext/>
      <w:spacing w:before="240" w:after="120" w:line="259" w:lineRule="auto"/>
      <w:outlineLvl w:val="0"/>
    </w:pPr>
    <w:rPr>
      <w:rFonts w:eastAsia="Times New Roman" w:cstheme="minorBidi"/>
      <w:b/>
      <w:color w:val="000000"/>
      <w:sz w:val="26"/>
      <w:szCs w:val="22"/>
    </w:rPr>
  </w:style>
  <w:style w:type="paragraph" w:customStyle="1" w:styleId="Heading41">
    <w:name w:val="Heading 41"/>
    <w:rsid w:val="00E25C9C"/>
    <w:pPr>
      <w:keepNext/>
      <w:spacing w:before="240" w:after="120" w:line="259" w:lineRule="auto"/>
      <w:outlineLvl w:val="3"/>
    </w:pPr>
    <w:rPr>
      <w:rFonts w:eastAsia="Times New Roman" w:cstheme="minorBidi"/>
      <w:b/>
      <w:color w:val="000000"/>
      <w:sz w:val="26"/>
      <w:szCs w:val="22"/>
    </w:rPr>
  </w:style>
  <w:style w:type="paragraph" w:customStyle="1" w:styleId="Caption1">
    <w:name w:val="Caption1"/>
    <w:rsid w:val="00E25C9C"/>
    <w:pPr>
      <w:spacing w:after="160" w:line="259" w:lineRule="auto"/>
    </w:pPr>
    <w:rPr>
      <w:rFonts w:eastAsia="Times New Roman" w:cstheme="minorBidi"/>
      <w:color w:val="000000"/>
      <w:sz w:val="26"/>
      <w:szCs w:val="22"/>
    </w:rPr>
  </w:style>
  <w:style w:type="paragraph" w:customStyle="1" w:styleId="Heading4">
    <w:name w:val="Heading 4_"/>
    <w:basedOn w:val="Heading40"/>
    <w:next w:val="Heading31"/>
    <w:link w:val="Heading4Char0"/>
    <w:qFormat/>
    <w:rsid w:val="00E25C9C"/>
    <w:pPr>
      <w:numPr>
        <w:numId w:val="1"/>
      </w:numPr>
    </w:pPr>
    <w:rPr>
      <w:b/>
      <w:i w:val="0"/>
    </w:rPr>
  </w:style>
  <w:style w:type="character" w:customStyle="1" w:styleId="Heading4Char0">
    <w:name w:val="Heading 4_ Char"/>
    <w:basedOn w:val="Heading4Char"/>
    <w:link w:val="Heading4"/>
    <w:rsid w:val="00E25C9C"/>
    <w:rPr>
      <w:rFonts w:eastAsiaTheme="majorEastAsia" w:cstheme="majorBidi"/>
      <w:b/>
      <w:i w:val="0"/>
      <w:iCs/>
      <w:sz w:val="26"/>
      <w:szCs w:val="22"/>
    </w:rPr>
  </w:style>
  <w:style w:type="numbering" w:customStyle="1" w:styleId="CurrentList1">
    <w:name w:val="Current List1"/>
    <w:uiPriority w:val="99"/>
    <w:rsid w:val="00E25C9C"/>
    <w:pPr>
      <w:numPr>
        <w:numId w:val="114"/>
      </w:numPr>
    </w:pPr>
  </w:style>
  <w:style w:type="character" w:styleId="UnresolvedMention">
    <w:name w:val="Unresolved Mention"/>
    <w:basedOn w:val="DefaultParagraphFont"/>
    <w:uiPriority w:val="99"/>
    <w:semiHidden/>
    <w:unhideWhenUsed/>
    <w:rsid w:val="002C1146"/>
    <w:rPr>
      <w:color w:val="605E5C"/>
      <w:shd w:val="clear" w:color="auto" w:fill="E1DFDD"/>
    </w:rPr>
  </w:style>
  <w:style w:type="character" w:styleId="FollowedHyperlink">
    <w:name w:val="FollowedHyperlink"/>
    <w:basedOn w:val="DefaultParagraphFont"/>
    <w:uiPriority w:val="99"/>
    <w:semiHidden/>
    <w:unhideWhenUsed/>
    <w:rsid w:val="00001C1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Documents\Custom%20Office%20Templates\Normal.dot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365FC-D232-43A2-8466-B853BB6B1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31</Pages>
  <Words>3955</Words>
  <Characters>22549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Nguyen Le Huy</cp:lastModifiedBy>
  <cp:revision>5</cp:revision>
  <cp:lastPrinted>2026-09-16T00:49:00Z</cp:lastPrinted>
  <dcterms:created xsi:type="dcterms:W3CDTF">2026-10-10T03:17:00Z</dcterms:created>
  <dcterms:modified xsi:type="dcterms:W3CDTF">2026-10-11T11:08:00Z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eyJoZGlkIjoiZTMyZGNhMmViOWRiMDg2MmYxYzBlNjkxNzZhZDgyNzkiLCJ1c2VySWQiOiIxMzkyMTU0Nzg2NDIyIn0=</vt:lpwstr>
  </property>
  <property fmtid="{D5CDD505-2E9C-101B-9397-08002B2CF9AE}" pid="3" name="KSOProductBuildVer">
    <vt:lpwstr>1033-12.1.0.28485</vt:lpwstr>
  </property>
  <property fmtid="{D5CDD505-2E9C-101B-9397-08002B2CF9AE}" pid="4" name="ICV">
    <vt:lpwstr>5966E32C8B3548BA9D7F9A8A50EF3926_13</vt:lpwstr>
  </property>
</Properties>
</file>